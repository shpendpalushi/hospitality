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AB8A3"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77CA9978" w14:textId="77777777" w:rsidTr="0092125E">
        <w:tc>
          <w:tcPr>
            <w:tcW w:w="9350" w:type="dxa"/>
            <w:gridSpan w:val="5"/>
            <w:vAlign w:val="center"/>
          </w:tcPr>
          <w:p w14:paraId="094A05BB" w14:textId="77777777" w:rsidR="0092125E" w:rsidRPr="00614293" w:rsidRDefault="002A0BF0" w:rsidP="0092125E">
            <w:pPr>
              <w:pStyle w:val="Title"/>
            </w:pPr>
            <w:sdt>
              <w:sdtPr>
                <w:alias w:val="Title"/>
                <w:tag w:val=""/>
                <w:id w:val="2016188051"/>
                <w:placeholder>
                  <w:docPart w:val="305EB961DC0446F6AA27CB4962755F2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 xml:space="preserve">Hospitality platform </w:t>
                </w:r>
              </w:sdtContent>
            </w:sdt>
          </w:p>
        </w:tc>
      </w:tr>
      <w:tr w:rsidR="0092125E" w:rsidRPr="00614293" w14:paraId="668F107A" w14:textId="77777777" w:rsidTr="0092125E">
        <w:trPr>
          <w:trHeight w:val="144"/>
        </w:trPr>
        <w:tc>
          <w:tcPr>
            <w:tcW w:w="1440" w:type="dxa"/>
            <w:shd w:val="clear" w:color="auto" w:fill="auto"/>
          </w:tcPr>
          <w:p w14:paraId="326E75D3" w14:textId="77777777" w:rsidR="0092125E" w:rsidRPr="00614293" w:rsidRDefault="0092125E" w:rsidP="0092125E">
            <w:pPr>
              <w:spacing w:before="0" w:after="0"/>
              <w:rPr>
                <w:sz w:val="10"/>
                <w:szCs w:val="10"/>
              </w:rPr>
            </w:pPr>
          </w:p>
        </w:tc>
        <w:tc>
          <w:tcPr>
            <w:tcW w:w="6840" w:type="dxa"/>
            <w:gridSpan w:val="3"/>
            <w:shd w:val="clear" w:color="auto" w:fill="F0CDA1" w:themeFill="accent1"/>
            <w:vAlign w:val="center"/>
          </w:tcPr>
          <w:p w14:paraId="52AAE26A" w14:textId="77777777" w:rsidR="0092125E" w:rsidRPr="00614293" w:rsidRDefault="0092125E" w:rsidP="0092125E">
            <w:pPr>
              <w:spacing w:before="0" w:after="0"/>
              <w:rPr>
                <w:sz w:val="10"/>
                <w:szCs w:val="10"/>
              </w:rPr>
            </w:pPr>
          </w:p>
        </w:tc>
        <w:tc>
          <w:tcPr>
            <w:tcW w:w="1070" w:type="dxa"/>
            <w:shd w:val="clear" w:color="auto" w:fill="auto"/>
          </w:tcPr>
          <w:p w14:paraId="00BCD048" w14:textId="77777777" w:rsidR="0092125E" w:rsidRPr="00614293" w:rsidRDefault="0092125E" w:rsidP="0092125E">
            <w:pPr>
              <w:spacing w:before="0" w:after="0"/>
              <w:rPr>
                <w:sz w:val="10"/>
                <w:szCs w:val="10"/>
              </w:rPr>
            </w:pPr>
          </w:p>
        </w:tc>
      </w:tr>
      <w:tr w:rsidR="0092125E" w:rsidRPr="00614293" w14:paraId="2D889E61" w14:textId="77777777" w:rsidTr="0092125E">
        <w:tc>
          <w:tcPr>
            <w:tcW w:w="9350" w:type="dxa"/>
            <w:gridSpan w:val="5"/>
            <w:vAlign w:val="center"/>
          </w:tcPr>
          <w:p w14:paraId="19780C9D" w14:textId="77777777" w:rsidR="0092125E" w:rsidRPr="00614293" w:rsidRDefault="002A0BF0" w:rsidP="006F35BA">
            <w:pPr>
              <w:pStyle w:val="Title"/>
            </w:pPr>
            <w:sdt>
              <w:sdtPr>
                <w:alias w:val="Title 2"/>
                <w:tag w:val=""/>
                <w:id w:val="-1692516626"/>
                <w:placeholder>
                  <w:docPart w:val="E03CC2796CB1412786BAA71B7F339649"/>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t>Technical IT Specifications</w:t>
                </w:r>
              </w:sdtContent>
            </w:sdt>
          </w:p>
        </w:tc>
      </w:tr>
      <w:tr w:rsidR="0092125E" w:rsidRPr="00614293" w14:paraId="5343FA22" w14:textId="77777777" w:rsidTr="0092125E">
        <w:trPr>
          <w:trHeight w:val="1368"/>
        </w:trPr>
        <w:tc>
          <w:tcPr>
            <w:tcW w:w="2340" w:type="dxa"/>
            <w:gridSpan w:val="2"/>
          </w:tcPr>
          <w:p w14:paraId="6D30C3AE" w14:textId="77777777" w:rsidR="0092125E" w:rsidRPr="00614293" w:rsidRDefault="0092125E" w:rsidP="001E1E58"/>
        </w:tc>
        <w:tc>
          <w:tcPr>
            <w:tcW w:w="4590" w:type="dxa"/>
            <w:shd w:val="clear" w:color="auto" w:fill="107082" w:themeFill="accent2"/>
            <w:vAlign w:val="center"/>
          </w:tcPr>
          <w:sdt>
            <w:sdtPr>
              <w:alias w:val="Subtitle"/>
              <w:tag w:val=""/>
              <w:id w:val="1073854703"/>
              <w:placeholder>
                <w:docPart w:val="EA39BA8BF2804A72B407BFCFCDCD0310"/>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02CFDF41" w14:textId="77777777" w:rsidR="0092125E" w:rsidRPr="00614293" w:rsidRDefault="002A0BF0" w:rsidP="0092125E">
                <w:pPr>
                  <w:pStyle w:val="Subtitle"/>
                </w:pPr>
                <w:r>
                  <w:t>Architecture and components</w:t>
                </w:r>
              </w:p>
            </w:sdtContent>
          </w:sdt>
        </w:tc>
        <w:tc>
          <w:tcPr>
            <w:tcW w:w="2420" w:type="dxa"/>
            <w:gridSpan w:val="2"/>
          </w:tcPr>
          <w:p w14:paraId="7BB46999" w14:textId="77777777" w:rsidR="0092125E" w:rsidRPr="00614293" w:rsidRDefault="0092125E" w:rsidP="001E1E58"/>
        </w:tc>
      </w:tr>
    </w:tbl>
    <w:p w14:paraId="71DFDC51" w14:textId="77777777" w:rsidR="00066DE2" w:rsidRPr="00614293" w:rsidRDefault="001A5429" w:rsidP="0092125E">
      <w:r w:rsidRPr="00614293">
        <w:t xml:space="preserve"> </w:t>
      </w:r>
    </w:p>
    <w:p w14:paraId="3413F3D5"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7C7DF523" w14:textId="77777777" w:rsidR="001E1E58" w:rsidRPr="00614293" w:rsidRDefault="00493EC0" w:rsidP="003F13B0">
          <w:pPr>
            <w:pStyle w:val="TOCHeading"/>
          </w:pPr>
          <w:r w:rsidRPr="00614293">
            <w:t>TABLE OF CONTENTS</w:t>
          </w:r>
        </w:p>
        <w:p w14:paraId="073239DA" w14:textId="77777777"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2A0BF0">
              <w:rPr>
                <w:noProof/>
                <w:webHidden/>
              </w:rPr>
              <w:t>3</w:t>
            </w:r>
            <w:r w:rsidR="004567E6">
              <w:rPr>
                <w:noProof/>
                <w:webHidden/>
              </w:rPr>
              <w:fldChar w:fldCharType="end"/>
            </w:r>
          </w:hyperlink>
        </w:p>
        <w:p w14:paraId="2CE216AB" w14:textId="77777777" w:rsidR="004567E6" w:rsidRDefault="002A0BF0">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Pr>
                <w:rStyle w:val="Hyperlink"/>
                <w:noProof/>
              </w:rPr>
              <w:t>Programming l</w:t>
            </w:r>
            <w:r>
              <w:rPr>
                <w:rStyle w:val="Hyperlink"/>
                <w:noProof/>
              </w:rPr>
              <w:t>a</w:t>
            </w:r>
            <w:r>
              <w:rPr>
                <w:rStyle w:val="Hyperlink"/>
                <w:noProof/>
              </w:rPr>
              <w:t>nguages</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Pr>
                <w:noProof/>
                <w:webHidden/>
              </w:rPr>
              <w:t>4</w:t>
            </w:r>
            <w:r w:rsidR="004567E6">
              <w:rPr>
                <w:noProof/>
                <w:webHidden/>
              </w:rPr>
              <w:fldChar w:fldCharType="end"/>
            </w:r>
          </w:hyperlink>
        </w:p>
        <w:p w14:paraId="788C79FB" w14:textId="77777777" w:rsidR="004567E6" w:rsidRDefault="002A0BF0">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Pr>
                <w:rStyle w:val="Hyperlink"/>
                <w:noProof/>
              </w:rPr>
              <w:t>Datab</w:t>
            </w:r>
            <w:r>
              <w:rPr>
                <w:rStyle w:val="Hyperlink"/>
                <w:noProof/>
              </w:rPr>
              <w:t>a</w:t>
            </w:r>
            <w:r>
              <w:rPr>
                <w:rStyle w:val="Hyperlink"/>
                <w:noProof/>
              </w:rPr>
              <w:t>se</w:t>
            </w:r>
            <w:r>
              <w:rPr>
                <w:rStyle w:val="Hyperlink"/>
                <w:noProof/>
              </w:rPr>
              <w:t xml:space="preserve"> </w:t>
            </w:r>
            <w:r>
              <w:rPr>
                <w:rStyle w:val="Hyperlink"/>
                <w:noProof/>
              </w:rPr>
              <w:t>schemas</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Pr>
                <w:noProof/>
                <w:webHidden/>
              </w:rPr>
              <w:t>4</w:t>
            </w:r>
            <w:r w:rsidR="004567E6">
              <w:rPr>
                <w:noProof/>
                <w:webHidden/>
              </w:rPr>
              <w:fldChar w:fldCharType="end"/>
            </w:r>
          </w:hyperlink>
        </w:p>
        <w:p w14:paraId="4030868C" w14:textId="77777777" w:rsidR="004567E6" w:rsidRDefault="002A0BF0">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Pr>
                <w:rStyle w:val="Hyperlink"/>
                <w:noProof/>
              </w:rPr>
              <w:t>Conta</w:t>
            </w:r>
            <w:r>
              <w:rPr>
                <w:rStyle w:val="Hyperlink"/>
                <w:noProof/>
              </w:rPr>
              <w:t>i</w:t>
            </w:r>
            <w:r>
              <w:rPr>
                <w:rStyle w:val="Hyperlink"/>
                <w:noProof/>
              </w:rPr>
              <w:t>ners</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Pr>
                <w:noProof/>
                <w:webHidden/>
              </w:rPr>
              <w:t>4</w:t>
            </w:r>
            <w:r w:rsidR="004567E6">
              <w:rPr>
                <w:noProof/>
                <w:webHidden/>
              </w:rPr>
              <w:fldChar w:fldCharType="end"/>
            </w:r>
          </w:hyperlink>
        </w:p>
        <w:p w14:paraId="20A68626" w14:textId="77777777" w:rsidR="004567E6" w:rsidRDefault="002A0BF0">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Pr>
                <w:rStyle w:val="Hyperlink"/>
                <w:noProof/>
              </w:rPr>
              <w:t xml:space="preserve">Hosting </w:t>
            </w:r>
            <w:r>
              <w:rPr>
                <w:rStyle w:val="Hyperlink"/>
                <w:noProof/>
              </w:rPr>
              <w:t>p</w:t>
            </w:r>
            <w:r>
              <w:rPr>
                <w:rStyle w:val="Hyperlink"/>
                <w:noProof/>
              </w:rPr>
              <w:t>latforms and servers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Pr>
                <w:noProof/>
                <w:webHidden/>
              </w:rPr>
              <w:t>4</w:t>
            </w:r>
            <w:r w:rsidR="004567E6">
              <w:rPr>
                <w:noProof/>
                <w:webHidden/>
              </w:rPr>
              <w:fldChar w:fldCharType="end"/>
            </w:r>
          </w:hyperlink>
        </w:p>
        <w:p w14:paraId="2F7518C0" w14:textId="77777777" w:rsidR="004567E6" w:rsidRDefault="002A0BF0" w:rsidP="002A0BF0">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rPr>
              <w:t>5.</w:t>
            </w:r>
            <w:r w:rsidR="004567E6">
              <w:rPr>
                <w:rFonts w:eastAsiaTheme="minorEastAsia"/>
                <w:noProof/>
                <w:color w:val="auto"/>
                <w:sz w:val="22"/>
                <w:szCs w:val="22"/>
              </w:rPr>
              <w:tab/>
            </w:r>
            <w:r>
              <w:rPr>
                <w:rStyle w:val="Hyperlink"/>
                <w:noProof/>
              </w:rPr>
              <w:t>Clou</w:t>
            </w:r>
            <w:r>
              <w:rPr>
                <w:rStyle w:val="Hyperlink"/>
                <w:noProof/>
              </w:rPr>
              <w:t>d</w:t>
            </w:r>
            <w:r>
              <w:rPr>
                <w:rStyle w:val="Hyperlink"/>
                <w:noProof/>
              </w:rPr>
              <w:t xml:space="preserve"> services</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Pr>
                <w:noProof/>
                <w:webHidden/>
              </w:rPr>
              <w:t>4</w:t>
            </w:r>
            <w:r w:rsidR="004567E6">
              <w:rPr>
                <w:noProof/>
                <w:webHidden/>
              </w:rPr>
              <w:fldChar w:fldCharType="end"/>
            </w:r>
          </w:hyperlink>
        </w:p>
        <w:p w14:paraId="3A435963" w14:textId="77777777" w:rsidR="001E1E58" w:rsidRPr="002A0BF0" w:rsidRDefault="002A0BF0" w:rsidP="002A0BF0">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rPr>
              <w:t>6.</w:t>
            </w:r>
            <w:r w:rsidR="004567E6">
              <w:rPr>
                <w:rFonts w:eastAsiaTheme="minorEastAsia"/>
                <w:noProof/>
                <w:color w:val="auto"/>
                <w:sz w:val="22"/>
                <w:szCs w:val="22"/>
              </w:rPr>
              <w:tab/>
            </w:r>
            <w:r>
              <w:rPr>
                <w:rStyle w:val="Hyperlink"/>
                <w:noProof/>
              </w:rPr>
              <w:t>E</w:t>
            </w:r>
            <w:r>
              <w:rPr>
                <w:rStyle w:val="Hyperlink"/>
                <w:noProof/>
              </w:rPr>
              <w:t>x</w:t>
            </w:r>
            <w:r>
              <w:rPr>
                <w:rStyle w:val="Hyperlink"/>
                <w:noProof/>
              </w:rPr>
              <w:t>tras</w:t>
            </w:r>
            <w:r w:rsidR="004567E6">
              <w:rPr>
                <w:noProof/>
                <w:webHidden/>
              </w:rPr>
              <w:tab/>
            </w:r>
            <w:r w:rsidR="004567E6">
              <w:rPr>
                <w:noProof/>
                <w:webHidden/>
              </w:rPr>
              <w:fldChar w:fldCharType="begin"/>
            </w:r>
            <w:r w:rsidR="004567E6">
              <w:rPr>
                <w:noProof/>
                <w:webHidden/>
              </w:rPr>
              <w:instrText xml:space="preserve"> PAGEREF _Toc18231633 \h </w:instrText>
            </w:r>
            <w:r w:rsidR="004567E6">
              <w:rPr>
                <w:noProof/>
                <w:webHidden/>
              </w:rPr>
            </w:r>
            <w:r w:rsidR="004567E6">
              <w:rPr>
                <w:noProof/>
                <w:webHidden/>
              </w:rPr>
              <w:fldChar w:fldCharType="separate"/>
            </w:r>
            <w:r>
              <w:rPr>
                <w:noProof/>
                <w:webHidden/>
              </w:rPr>
              <w:t>4</w:t>
            </w:r>
            <w:r w:rsidR="004567E6">
              <w:rPr>
                <w:noProof/>
                <w:webHidden/>
              </w:rPr>
              <w:fldChar w:fldCharType="end"/>
            </w:r>
          </w:hyperlink>
          <w:r w:rsidR="001E1E58" w:rsidRPr="00614293">
            <w:rPr>
              <w:b/>
              <w:bCs/>
              <w:noProof/>
            </w:rPr>
            <w:fldChar w:fldCharType="end"/>
          </w:r>
        </w:p>
      </w:sdtContent>
    </w:sdt>
    <w:p w14:paraId="44C90A6C" w14:textId="77777777" w:rsidR="000A7626" w:rsidRPr="00614293" w:rsidRDefault="000A7626" w:rsidP="000A7626"/>
    <w:p w14:paraId="6FA1BACE"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18231627"/>
    <w:p w14:paraId="2A886E6B" w14:textId="77777777" w:rsidR="001E1E58" w:rsidRPr="00614293" w:rsidRDefault="002A0BF0" w:rsidP="0003123C">
      <w:pPr>
        <w:pStyle w:val="Heading1"/>
      </w:pPr>
      <w:sdt>
        <w:sdtPr>
          <w:id w:val="1498622095"/>
          <w:placeholder>
            <w:docPart w:val="F39E464844294C77B9DB0460380129C3"/>
          </w:placeholder>
          <w:temporary/>
          <w:showingPlcHdr/>
          <w15:appearance w15:val="hidden"/>
        </w:sdtPr>
        <w:sdtContent>
          <w:r w:rsidR="00347AF5" w:rsidRPr="00614293">
            <w:t>Introduction</w:t>
          </w:r>
        </w:sdtContent>
      </w:sdt>
      <w:bookmarkEnd w:id="0"/>
    </w:p>
    <w:p w14:paraId="4F00C2D5" w14:textId="77777777" w:rsidR="001E1E58" w:rsidRPr="00614293" w:rsidRDefault="002A0BF0" w:rsidP="0003123C">
      <w:r>
        <w:t>Building such solutions mainly based in web-scraping and API consumption (Rest and SOAP web services), requires some principles to be pre-defined and some rules to be followed in order to create robust, scalable and “durable-utilized-beautiful” solution</w:t>
      </w:r>
      <w:r w:rsidR="004F200D">
        <w:t>s</w:t>
      </w:r>
      <w:r>
        <w:t xml:space="preserve">. Based on that the </w:t>
      </w:r>
      <w:r w:rsidR="00F72DE2">
        <w:t>design pattern of the project will follow the clean architecture principles, mainly consisting on:</w:t>
      </w:r>
    </w:p>
    <w:p w14:paraId="6B3F358D" w14:textId="77777777" w:rsidR="0003123C" w:rsidRDefault="00F72DE2" w:rsidP="00F72DE2">
      <w:pPr>
        <w:pStyle w:val="ListBullet"/>
      </w:pPr>
      <w:r>
        <w:t xml:space="preserve">The backend architecture of the application will be separated into three layers, where the inner-layer should NOT know anything about outer-layer, and the outer-layer can implement only the </w:t>
      </w:r>
      <w:proofErr w:type="spellStart"/>
      <w:r>
        <w:t>it’s</w:t>
      </w:r>
      <w:proofErr w:type="spellEnd"/>
      <w:r>
        <w:t xml:space="preserve"> neighbor inner-layer.</w:t>
      </w:r>
    </w:p>
    <w:p w14:paraId="72F649B2" w14:textId="77777777" w:rsidR="00F72DE2" w:rsidRDefault="00F72DE2" w:rsidP="00F72DE2">
      <w:pPr>
        <w:pStyle w:val="ListBullet"/>
      </w:pPr>
      <w:r>
        <w:t>Each of the layers will be responsible for a piece of logic of the application, as follows:</w:t>
      </w:r>
    </w:p>
    <w:p w14:paraId="6D762C05" w14:textId="77777777" w:rsidR="00F72DE2" w:rsidRDefault="00F72DE2" w:rsidP="00F72DE2">
      <w:pPr>
        <w:pStyle w:val="ListBullet"/>
        <w:numPr>
          <w:ilvl w:val="1"/>
          <w:numId w:val="16"/>
        </w:numPr>
      </w:pPr>
      <w:r>
        <w:t xml:space="preserve">Enterprise </w:t>
      </w:r>
      <w:proofErr w:type="gramStart"/>
      <w:r>
        <w:t>Business  Logic</w:t>
      </w:r>
      <w:proofErr w:type="gramEnd"/>
      <w:r>
        <w:t xml:space="preserve"> – which includes the entities </w:t>
      </w:r>
      <w:r w:rsidR="00BA75E3">
        <w:t xml:space="preserve">Http data access and implement a pattern such </w:t>
      </w:r>
      <w:proofErr w:type="spellStart"/>
      <w:r w:rsidR="00BA75E3">
        <w:t>IRepository</w:t>
      </w:r>
      <w:proofErr w:type="spellEnd"/>
      <w:r w:rsidR="00BA75E3">
        <w:t xml:space="preserve"> or Unit of Work.</w:t>
      </w:r>
    </w:p>
    <w:p w14:paraId="6983AD7B" w14:textId="77777777" w:rsidR="00BA75E3" w:rsidRDefault="00BA75E3" w:rsidP="00F72DE2">
      <w:pPr>
        <w:pStyle w:val="ListBullet"/>
        <w:numPr>
          <w:ilvl w:val="1"/>
          <w:numId w:val="16"/>
        </w:numPr>
      </w:pPr>
      <w:r>
        <w:t>Application business logic – Which includes the validations, data-</w:t>
      </w:r>
      <w:proofErr w:type="gramStart"/>
      <w:r>
        <w:t>models</w:t>
      </w:r>
      <w:proofErr w:type="gramEnd"/>
      <w:r>
        <w:t xml:space="preserve"> interfaces and implementations.</w:t>
      </w:r>
    </w:p>
    <w:p w14:paraId="7BA336A6" w14:textId="77777777" w:rsidR="00BA75E3" w:rsidRPr="00614293" w:rsidRDefault="00BA75E3" w:rsidP="00F72DE2">
      <w:pPr>
        <w:pStyle w:val="ListBullet"/>
        <w:numPr>
          <w:ilvl w:val="1"/>
          <w:numId w:val="16"/>
        </w:numPr>
      </w:pPr>
      <w:r>
        <w:t>Gateways and controllers – Where the moving-parts of the machine will rest. Includes interface adapters and implementations.</w:t>
      </w:r>
    </w:p>
    <w:p w14:paraId="3F747EE2" w14:textId="77777777" w:rsidR="001E1E58" w:rsidRDefault="004F200D" w:rsidP="0003123C">
      <w:r>
        <w:t>As for the organizational and managing part I would suggest using JIRA and for the version control GitHub, GitLab and Bitbucket each of them would do the job.</w:t>
      </w:r>
    </w:p>
    <w:p w14:paraId="73347240" w14:textId="77777777" w:rsidR="004F200D" w:rsidRPr="00614293" w:rsidRDefault="004F200D" w:rsidP="0003123C">
      <w:r>
        <w:t xml:space="preserve">Also part of developing clean software highly would recommend </w:t>
      </w:r>
      <w:proofErr w:type="gramStart"/>
      <w:r>
        <w:t>TDD(</w:t>
      </w:r>
      <w:proofErr w:type="gramEnd"/>
      <w:r>
        <w:t>Test driven development), for higher quality and less buggier application.</w:t>
      </w:r>
    </w:p>
    <w:p w14:paraId="3E0FEC66" w14:textId="77777777" w:rsidR="0003123C" w:rsidRPr="00614293" w:rsidRDefault="00BA75E3" w:rsidP="00BA31C4">
      <w:pPr>
        <w:pStyle w:val="Heading1"/>
        <w:numPr>
          <w:ilvl w:val="0"/>
          <w:numId w:val="18"/>
        </w:numPr>
        <w:tabs>
          <w:tab w:val="left" w:pos="284"/>
        </w:tabs>
        <w:ind w:left="0" w:firstLine="0"/>
      </w:pPr>
      <w:bookmarkStart w:id="1" w:name="_Toc18231628"/>
      <w:r>
        <w:lastRenderedPageBreak/>
        <w:t>P</w:t>
      </w:r>
      <w:bookmarkEnd w:id="1"/>
      <w:r>
        <w:t>rogramming languages</w:t>
      </w:r>
    </w:p>
    <w:p w14:paraId="03ECD54F" w14:textId="77777777" w:rsidR="00BA31C4" w:rsidRDefault="00E06FF1" w:rsidP="00BA31C4">
      <w:proofErr w:type="gramStart"/>
      <w:r>
        <w:rPr>
          <w:rStyle w:val="Bold"/>
        </w:rPr>
        <w:t xml:space="preserve">Python </w:t>
      </w:r>
      <w:r w:rsidR="00BA31C4" w:rsidRPr="00614293">
        <w:rPr>
          <w:rStyle w:val="Bold"/>
        </w:rPr>
        <w:t xml:space="preserve"> </w:t>
      </w:r>
      <w:r>
        <w:t>-</w:t>
      </w:r>
      <w:proofErr w:type="gramEnd"/>
      <w:r>
        <w:t xml:space="preserve"> Putting this as the first of the list for three main reasons. First of </w:t>
      </w:r>
      <w:proofErr w:type="gramStart"/>
      <w:r>
        <w:t>all</w:t>
      </w:r>
      <w:proofErr w:type="gramEnd"/>
      <w:r>
        <w:t xml:space="preserve"> great libraries and analyzing tools for web-scraping, fast development, large community support. Using frameworks like </w:t>
      </w:r>
      <w:proofErr w:type="spellStart"/>
      <w:r>
        <w:t>BeautifulSoup</w:t>
      </w:r>
      <w:proofErr w:type="spellEnd"/>
      <w:r>
        <w:t xml:space="preserve"> and/or </w:t>
      </w:r>
      <w:proofErr w:type="spellStart"/>
      <w:r>
        <w:t>Scrapy</w:t>
      </w:r>
      <w:proofErr w:type="spellEnd"/>
      <w:r>
        <w:t xml:space="preserve"> web-scraping wouldn’t take too much effort.</w:t>
      </w:r>
    </w:p>
    <w:p w14:paraId="2FBFD96B" w14:textId="77777777" w:rsidR="00E06FF1" w:rsidRDefault="00E06FF1" w:rsidP="00BA31C4">
      <w:r w:rsidRPr="00E06FF1">
        <w:rPr>
          <w:b/>
        </w:rPr>
        <w:t xml:space="preserve">C# </w:t>
      </w:r>
      <w:r>
        <w:rPr>
          <w:b/>
        </w:rPr>
        <w:t>(.NET)</w:t>
      </w:r>
      <w:r w:rsidRPr="00E06FF1">
        <w:rPr>
          <w:b/>
        </w:rPr>
        <w:t xml:space="preserve"> </w:t>
      </w:r>
      <w:r w:rsidRPr="00E06FF1">
        <w:t>-</w:t>
      </w:r>
      <w:r w:rsidRPr="00E06FF1">
        <w:rPr>
          <w:b/>
        </w:rPr>
        <w:t xml:space="preserve"> </w:t>
      </w:r>
      <w:r>
        <w:t>Except the scraping part of the application/system, from the description also we are tending to offer our own services such as rating, comments and more. To achieve that we need a web-service architecture constructed in order to operate. Since I have been dealing with C# for quite a while now, I am into the design and architecture patterns and best-practices.</w:t>
      </w:r>
    </w:p>
    <w:p w14:paraId="6E04ADAB" w14:textId="77777777" w:rsidR="00E06FF1" w:rsidRDefault="00E06FF1" w:rsidP="00BA31C4">
      <w:r w:rsidRPr="00E06FF1">
        <w:rPr>
          <w:b/>
        </w:rPr>
        <w:t>PHP</w:t>
      </w:r>
      <w:r>
        <w:rPr>
          <w:b/>
        </w:rPr>
        <w:t xml:space="preserve"> </w:t>
      </w:r>
      <w:r>
        <w:t>– Since it is massively used in the web it might be an alternative to perform certain tasks and deal with things that PHP provides easy solutions on that. Having some attention to Laravel framework.</w:t>
      </w:r>
    </w:p>
    <w:p w14:paraId="4487641E" w14:textId="77777777" w:rsidR="00BE2026" w:rsidRPr="00E06FF1" w:rsidRDefault="00BE2026" w:rsidP="00BA31C4">
      <w:pPr>
        <w:rPr>
          <w:b/>
        </w:rPr>
      </w:pPr>
      <w:r>
        <w:rPr>
          <w:b/>
        </w:rPr>
        <w:t xml:space="preserve">JavaScript/TypeScript </w:t>
      </w:r>
      <w:r w:rsidRPr="00BE2026">
        <w:t xml:space="preserve">– As for the </w:t>
      </w:r>
      <w:r>
        <w:t xml:space="preserve">front-end we are mainly thinking of Angular since I have been dealing with it for a while now, and it offers a full package with all the tools provided to perform any kind of task. </w:t>
      </w:r>
    </w:p>
    <w:p w14:paraId="1918BB6D" w14:textId="77777777" w:rsidR="00BA31C4" w:rsidRPr="00614293" w:rsidRDefault="00BA31C4" w:rsidP="00BE2026">
      <w:pPr>
        <w:pStyle w:val="ListBullet"/>
        <w:numPr>
          <w:ilvl w:val="0"/>
          <w:numId w:val="0"/>
        </w:numPr>
        <w:ind w:left="340" w:hanging="340"/>
      </w:pPr>
    </w:p>
    <w:p w14:paraId="64DB06FB" w14:textId="77777777" w:rsidR="00BA31C4" w:rsidRPr="004F200D" w:rsidRDefault="00BE2026" w:rsidP="00BA31C4">
      <w:pPr>
        <w:pStyle w:val="Heading1"/>
        <w:numPr>
          <w:ilvl w:val="0"/>
          <w:numId w:val="18"/>
        </w:numPr>
        <w:ind w:left="0" w:firstLine="0"/>
      </w:pPr>
      <w:bookmarkStart w:id="2" w:name="_Toc18231629"/>
      <w:r w:rsidRPr="004F200D">
        <w:lastRenderedPageBreak/>
        <w:t>D</w:t>
      </w:r>
      <w:bookmarkEnd w:id="2"/>
      <w:r w:rsidRPr="004F200D">
        <w:t>ataBAsE schemas</w:t>
      </w:r>
    </w:p>
    <w:p w14:paraId="41A7C8D7" w14:textId="77777777" w:rsidR="00BA31C4" w:rsidRDefault="00BE2026" w:rsidP="00BE2026">
      <w:r>
        <w:t xml:space="preserve">Based on the complexity of the system, we are proposing a hybrid database schema with both relational and non-relational databases included. As for the relational I have been dealing with a lot of relational databases, such as: Oracle, MSSQL-Server, PostgreSQL and MySQL, all in enterprise level. From my point of view for that kind of application PostgreSQL fulfills most of the requirements. </w:t>
      </w:r>
      <w:proofErr w:type="gramStart"/>
      <w:r>
        <w:t>Also</w:t>
      </w:r>
      <w:proofErr w:type="gramEnd"/>
      <w:r>
        <w:t xml:space="preserve"> it comes with some great benefits such as:</w:t>
      </w:r>
    </w:p>
    <w:p w14:paraId="5CD0AB08" w14:textId="77777777" w:rsidR="00BE2026" w:rsidRDefault="00BE2026" w:rsidP="00BE2026">
      <w:pPr>
        <w:pStyle w:val="ListParagraph"/>
        <w:numPr>
          <w:ilvl w:val="0"/>
          <w:numId w:val="39"/>
        </w:numPr>
      </w:pPr>
      <w:r>
        <w:t>Open-source</w:t>
      </w:r>
    </w:p>
    <w:p w14:paraId="4C3E4452" w14:textId="77777777" w:rsidR="00BE2026" w:rsidRDefault="00BE2026" w:rsidP="00BE2026">
      <w:pPr>
        <w:pStyle w:val="ListParagraph"/>
        <w:numPr>
          <w:ilvl w:val="0"/>
          <w:numId w:val="39"/>
        </w:numPr>
      </w:pPr>
      <w:r>
        <w:t>Built mainly in Python</w:t>
      </w:r>
    </w:p>
    <w:p w14:paraId="0BCFE5A5" w14:textId="77777777" w:rsidR="00BE2026" w:rsidRDefault="00BE2026" w:rsidP="00BE2026">
      <w:pPr>
        <w:pStyle w:val="ListParagraph"/>
        <w:numPr>
          <w:ilvl w:val="0"/>
          <w:numId w:val="39"/>
        </w:numPr>
      </w:pPr>
      <w:r>
        <w:t>CI/CD support</w:t>
      </w:r>
    </w:p>
    <w:p w14:paraId="41A994FA" w14:textId="77777777" w:rsidR="00BE2026" w:rsidRPr="00614293" w:rsidRDefault="00BE2026" w:rsidP="00BE2026">
      <w:pPr>
        <w:pStyle w:val="ListParagraph"/>
        <w:numPr>
          <w:ilvl w:val="0"/>
          <w:numId w:val="39"/>
        </w:numPr>
      </w:pPr>
      <w:r>
        <w:t>Cloud service support</w:t>
      </w:r>
    </w:p>
    <w:p w14:paraId="21C510D7" w14:textId="77777777" w:rsidR="00D27AF8" w:rsidRPr="00614293" w:rsidRDefault="00D27AF8" w:rsidP="004F200D">
      <w:pPr>
        <w:pStyle w:val="ListBullet"/>
        <w:numPr>
          <w:ilvl w:val="0"/>
          <w:numId w:val="0"/>
        </w:numPr>
        <w:ind w:left="340"/>
      </w:pPr>
    </w:p>
    <w:p w14:paraId="2023CFAA" w14:textId="77777777" w:rsidR="00D27AF8" w:rsidRPr="00614293" w:rsidRDefault="004F200D" w:rsidP="0003123C">
      <w:pPr>
        <w:pStyle w:val="Heading1"/>
        <w:numPr>
          <w:ilvl w:val="0"/>
          <w:numId w:val="18"/>
        </w:numPr>
        <w:ind w:left="0" w:firstLine="0"/>
      </w:pPr>
      <w:bookmarkStart w:id="3" w:name="_Toc18231630"/>
      <w:r>
        <w:lastRenderedPageBreak/>
        <w:t>C</w:t>
      </w:r>
      <w:bookmarkEnd w:id="3"/>
      <w:r>
        <w:t>ONtainers</w:t>
      </w:r>
    </w:p>
    <w:p w14:paraId="18E27225" w14:textId="77777777" w:rsidR="00D27AF8" w:rsidRPr="00614293" w:rsidRDefault="004F200D" w:rsidP="00E53724">
      <w:pPr>
        <w:pStyle w:val="Heading1"/>
        <w:numPr>
          <w:ilvl w:val="0"/>
          <w:numId w:val="18"/>
        </w:numPr>
        <w:ind w:left="0" w:firstLine="0"/>
      </w:pPr>
      <w:bookmarkStart w:id="4" w:name="_Toc18231631"/>
      <w:r>
        <w:lastRenderedPageBreak/>
        <w:t>H</w:t>
      </w:r>
      <w:bookmarkEnd w:id="4"/>
      <w:r>
        <w:t>osting platforms and servers</w:t>
      </w:r>
    </w:p>
    <w:p w14:paraId="151DE486" w14:textId="77777777" w:rsidR="003E78A7" w:rsidRPr="00614293" w:rsidRDefault="004F200D" w:rsidP="00043FFE">
      <w:pPr>
        <w:pStyle w:val="Heading1"/>
        <w:numPr>
          <w:ilvl w:val="0"/>
          <w:numId w:val="18"/>
        </w:numPr>
        <w:ind w:left="0" w:firstLine="0"/>
      </w:pPr>
      <w:bookmarkStart w:id="5" w:name="_Toc18231632"/>
      <w:bookmarkStart w:id="6" w:name="_GoBack"/>
      <w:bookmarkEnd w:id="6"/>
      <w:r>
        <w:lastRenderedPageBreak/>
        <w:t>C</w:t>
      </w:r>
      <w:bookmarkEnd w:id="5"/>
      <w:r>
        <w:t>loud services</w:t>
      </w:r>
    </w:p>
    <w:p w14:paraId="36D4ADC4" w14:textId="77777777" w:rsidR="00DE65A2" w:rsidRPr="00614293" w:rsidRDefault="004F200D" w:rsidP="00026EAE">
      <w:pPr>
        <w:pStyle w:val="Heading1"/>
        <w:numPr>
          <w:ilvl w:val="0"/>
          <w:numId w:val="18"/>
        </w:numPr>
        <w:ind w:left="0" w:firstLine="0"/>
      </w:pPr>
      <w:bookmarkStart w:id="7" w:name="_Toc18231633"/>
      <w:r>
        <w:lastRenderedPageBreak/>
        <w:t>E</w:t>
      </w:r>
      <w:bookmarkEnd w:id="7"/>
      <w:r>
        <w:t>xtras</w:t>
      </w:r>
    </w:p>
    <w:p w14:paraId="181AFDD0" w14:textId="77777777" w:rsidR="00B37B3B" w:rsidRPr="00614293" w:rsidRDefault="00B37B3B" w:rsidP="004F200D">
      <w:pPr>
        <w:pStyle w:val="ListBullet"/>
        <w:numPr>
          <w:ilvl w:val="0"/>
          <w:numId w:val="0"/>
        </w:numPr>
        <w:sectPr w:rsidR="00B37B3B" w:rsidRPr="00614293" w:rsidSect="0092125E">
          <w:headerReference w:type="default" r:id="rId15"/>
          <w:footerReference w:type="default" r:id="rId16"/>
          <w:pgSz w:w="12240" w:h="15840" w:code="1"/>
          <w:pgMar w:top="2160" w:right="1080" w:bottom="720" w:left="1080" w:header="648" w:footer="432" w:gutter="0"/>
          <w:cols w:space="708"/>
          <w:docGrid w:linePitch="360"/>
        </w:sectPr>
      </w:pPr>
    </w:p>
    <w:p w14:paraId="5E87E496" w14:textId="77777777" w:rsidR="00B37B3B" w:rsidRPr="004F200D" w:rsidRDefault="00B37B3B" w:rsidP="004F200D">
      <w:pPr>
        <w:spacing w:before="0" w:after="160" w:line="259" w:lineRule="auto"/>
        <w:sectPr w:rsidR="00B37B3B" w:rsidRPr="004F200D" w:rsidSect="00385D4D">
          <w:footerReference w:type="default" r:id="rId17"/>
          <w:pgSz w:w="15840" w:h="12240" w:orient="landscape" w:code="1"/>
          <w:pgMar w:top="2016" w:right="1080" w:bottom="720" w:left="1080" w:header="648" w:footer="432" w:gutter="0"/>
          <w:cols w:space="708"/>
          <w:docGrid w:linePitch="360"/>
        </w:sectPr>
      </w:pPr>
    </w:p>
    <w:p w14:paraId="1E592809" w14:textId="77777777" w:rsidR="00B37B3B" w:rsidRPr="00614293" w:rsidRDefault="00B37B3B" w:rsidP="00B37B3B">
      <w:pPr>
        <w:sectPr w:rsidR="00B37B3B" w:rsidRPr="00614293" w:rsidSect="0092125E">
          <w:footerReference w:type="default" r:id="rId18"/>
          <w:pgSz w:w="12240" w:h="15840" w:code="1"/>
          <w:pgMar w:top="2160" w:right="1080" w:bottom="720" w:left="1080" w:header="648" w:footer="432" w:gutter="0"/>
          <w:cols w:space="708"/>
          <w:docGrid w:linePitch="360"/>
        </w:sectPr>
      </w:pPr>
    </w:p>
    <w:p w14:paraId="5D619711" w14:textId="77777777" w:rsidR="00026EAE" w:rsidRPr="00614293" w:rsidRDefault="00026EAE" w:rsidP="004F200D">
      <w:pPr>
        <w:pStyle w:val="ListBullet"/>
        <w:numPr>
          <w:ilvl w:val="0"/>
          <w:numId w:val="0"/>
        </w:numPr>
      </w:pPr>
    </w:p>
    <w:sectPr w:rsidR="00026EAE" w:rsidRPr="00614293" w:rsidSect="00495909">
      <w:footerReference w:type="default" r:id="rId19"/>
      <w:footerReference w:type="first" r:id="rId20"/>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C6B73" w14:textId="77777777" w:rsidR="00EB3D76" w:rsidRDefault="00EB3D76" w:rsidP="005A20E2">
      <w:pPr>
        <w:spacing w:after="0"/>
      </w:pPr>
      <w:r>
        <w:separator/>
      </w:r>
    </w:p>
    <w:p w14:paraId="4CB30001" w14:textId="77777777" w:rsidR="00EB3D76" w:rsidRDefault="00EB3D76"/>
    <w:p w14:paraId="0A140F7E" w14:textId="77777777" w:rsidR="00EB3D76" w:rsidRDefault="00EB3D76" w:rsidP="009B4773"/>
    <w:p w14:paraId="3EA3022E" w14:textId="77777777" w:rsidR="00EB3D76" w:rsidRDefault="00EB3D76" w:rsidP="00513832"/>
  </w:endnote>
  <w:endnote w:type="continuationSeparator" w:id="0">
    <w:p w14:paraId="6465C5FA" w14:textId="77777777" w:rsidR="00EB3D76" w:rsidRDefault="00EB3D76" w:rsidP="005A20E2">
      <w:pPr>
        <w:spacing w:after="0"/>
      </w:pPr>
      <w:r>
        <w:continuationSeparator/>
      </w:r>
    </w:p>
    <w:p w14:paraId="2F69046D" w14:textId="77777777" w:rsidR="00EB3D76" w:rsidRDefault="00EB3D76"/>
    <w:p w14:paraId="6ADBA60F" w14:textId="77777777" w:rsidR="00EB3D76" w:rsidRDefault="00EB3D76" w:rsidP="009B4773"/>
    <w:p w14:paraId="077E6CD6" w14:textId="77777777" w:rsidR="00EB3D76" w:rsidRDefault="00EB3D76"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4D0725CE" w14:textId="77777777" w:rsidR="002A0BF0" w:rsidRDefault="002A0BF0"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55734A6E" w14:textId="77777777" w:rsidR="002A0BF0" w:rsidRDefault="002A0BF0"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0481A" w14:textId="77777777" w:rsidR="002A0BF0" w:rsidRPr="00E404DF" w:rsidRDefault="002A0BF0"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EF6F3" w14:textId="77777777" w:rsidR="002A0BF0" w:rsidRPr="00F8411A" w:rsidRDefault="002A0BF0"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9C713" w14:textId="77777777" w:rsidR="002A0BF0" w:rsidRPr="00F8411A" w:rsidRDefault="002A0BF0"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4BA9" w14:textId="77777777" w:rsidR="002A0BF0" w:rsidRPr="00F8411A" w:rsidRDefault="002A0BF0"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3512141" w14:textId="77777777" w:rsidR="002A0BF0" w:rsidRDefault="002A0BF0"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A75816B" w14:textId="77777777" w:rsidR="002A0BF0" w:rsidRDefault="002A0BF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78ACA" w14:textId="77777777" w:rsidR="00EB3D76" w:rsidRDefault="00EB3D76" w:rsidP="005A20E2">
      <w:pPr>
        <w:spacing w:after="0"/>
      </w:pPr>
      <w:r>
        <w:separator/>
      </w:r>
    </w:p>
    <w:p w14:paraId="53241264" w14:textId="77777777" w:rsidR="00EB3D76" w:rsidRDefault="00EB3D76"/>
    <w:p w14:paraId="29E26A36" w14:textId="77777777" w:rsidR="00EB3D76" w:rsidRDefault="00EB3D76" w:rsidP="009B4773"/>
    <w:p w14:paraId="6E1151F6" w14:textId="77777777" w:rsidR="00EB3D76" w:rsidRDefault="00EB3D76" w:rsidP="00513832"/>
  </w:footnote>
  <w:footnote w:type="continuationSeparator" w:id="0">
    <w:p w14:paraId="041DAFB1" w14:textId="77777777" w:rsidR="00EB3D76" w:rsidRDefault="00EB3D76" w:rsidP="005A20E2">
      <w:pPr>
        <w:spacing w:after="0"/>
      </w:pPr>
      <w:r>
        <w:continuationSeparator/>
      </w:r>
    </w:p>
    <w:p w14:paraId="01E9BA20" w14:textId="77777777" w:rsidR="00EB3D76" w:rsidRDefault="00EB3D76"/>
    <w:p w14:paraId="7E96002A" w14:textId="77777777" w:rsidR="00EB3D76" w:rsidRDefault="00EB3D76" w:rsidP="009B4773"/>
    <w:p w14:paraId="5B914159" w14:textId="77777777" w:rsidR="00EB3D76" w:rsidRDefault="00EB3D76"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E20AB" w14:textId="77777777" w:rsidR="002A0BF0" w:rsidRDefault="002A0BF0"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C582E5E" wp14:editId="7DF77DAC">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81E4E" w14:textId="77777777" w:rsidR="002A0BF0" w:rsidRDefault="002A0B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98AAE" w14:textId="77777777" w:rsidR="002A0BF0" w:rsidRDefault="002A0BF0">
    <w:r>
      <w:rPr>
        <w:noProof/>
      </w:rPr>
      <w:drawing>
        <wp:anchor distT="0" distB="0" distL="114300" distR="114300" simplePos="0" relativeHeight="251675648" behindDoc="1" locked="0" layoutInCell="1" allowOverlap="1" wp14:anchorId="1A9D3229" wp14:editId="1B9A2058">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FB51" w14:textId="77777777" w:rsidR="002A0BF0" w:rsidRPr="00EB47F9" w:rsidRDefault="002A0BF0"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45202585" w14:textId="77777777" w:rsidR="002A0BF0" w:rsidRPr="00EB47F9" w:rsidRDefault="002A0BF0" w:rsidP="00EB47F9">
    <w:pPr>
      <w:pStyle w:val="Header2"/>
    </w:pPr>
    <w:r>
      <w:rPr>
        <w:noProof/>
      </w:rPr>
      <mc:AlternateContent>
        <mc:Choice Requires="wps">
          <w:drawing>
            <wp:anchor distT="45720" distB="45720" distL="114300" distR="114300" simplePos="0" relativeHeight="251677696" behindDoc="1" locked="0" layoutInCell="1" allowOverlap="1" wp14:anchorId="7E720C94" wp14:editId="785998BA">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4193D091" w14:textId="77777777" w:rsidR="002A0BF0" w:rsidRDefault="002A0BF0"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7E720C94"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" fillcolor="#f0cda1" stroked="f">
              <v:fill opacity="32896f"/>
              <v:textbox inset="20mm,8mm">
                <w:txbxContent>
                  <w:p w14:paraId="4193D091" w14:textId="77777777" w:rsidR="002A0BF0" w:rsidRDefault="002A0BF0"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9D7355"/>
    <w:multiLevelType w:val="hybridMultilevel"/>
    <w:tmpl w:val="84BC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6"/>
  </w:num>
  <w:num w:numId="3">
    <w:abstractNumId w:val="17"/>
  </w:num>
  <w:num w:numId="4">
    <w:abstractNumId w:val="25"/>
  </w:num>
  <w:num w:numId="5">
    <w:abstractNumId w:val="14"/>
  </w:num>
  <w:num w:numId="6">
    <w:abstractNumId w:val="8"/>
  </w:num>
  <w:num w:numId="7">
    <w:abstractNumId w:val="35"/>
  </w:num>
  <w:num w:numId="8">
    <w:abstractNumId w:val="13"/>
  </w:num>
  <w:num w:numId="9">
    <w:abstractNumId w:val="37"/>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8"/>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3"/>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4"/>
  </w:num>
  <w:num w:numId="39">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BF0"/>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0BF0"/>
    <w:rsid w:val="002A137B"/>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4F200D"/>
    <w:rsid w:val="00513832"/>
    <w:rsid w:val="00526C37"/>
    <w:rsid w:val="00533047"/>
    <w:rsid w:val="00577B45"/>
    <w:rsid w:val="00582502"/>
    <w:rsid w:val="005919AF"/>
    <w:rsid w:val="005A20E2"/>
    <w:rsid w:val="005B5B61"/>
    <w:rsid w:val="005B6A1A"/>
    <w:rsid w:val="005D2146"/>
    <w:rsid w:val="005F6388"/>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A75E3"/>
    <w:rsid w:val="00BB02E6"/>
    <w:rsid w:val="00BD0C60"/>
    <w:rsid w:val="00BE2026"/>
    <w:rsid w:val="00C17BCF"/>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06FF1"/>
    <w:rsid w:val="00E16215"/>
    <w:rsid w:val="00E31650"/>
    <w:rsid w:val="00E35169"/>
    <w:rsid w:val="00E404DF"/>
    <w:rsid w:val="00E53724"/>
    <w:rsid w:val="00E552C8"/>
    <w:rsid w:val="00E75006"/>
    <w:rsid w:val="00E757A0"/>
    <w:rsid w:val="00E84350"/>
    <w:rsid w:val="00E857E2"/>
    <w:rsid w:val="00E85863"/>
    <w:rsid w:val="00E91AE4"/>
    <w:rsid w:val="00EA431D"/>
    <w:rsid w:val="00EB3D76"/>
    <w:rsid w:val="00EB47F9"/>
    <w:rsid w:val="00EC4BCD"/>
    <w:rsid w:val="00F273EA"/>
    <w:rsid w:val="00F33F5E"/>
    <w:rsid w:val="00F53A40"/>
    <w:rsid w:val="00F60840"/>
    <w:rsid w:val="00F72DE2"/>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752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5EB961DC0446F6AA27CB4962755F2D"/>
        <w:category>
          <w:name w:val="General"/>
          <w:gallery w:val="placeholder"/>
        </w:category>
        <w:types>
          <w:type w:val="bbPlcHdr"/>
        </w:types>
        <w:behaviors>
          <w:behavior w:val="content"/>
        </w:behaviors>
        <w:guid w:val="{32C68715-143D-444B-8AAF-59FEB17AF350}"/>
      </w:docPartPr>
      <w:docPartBody>
        <w:p w:rsidR="00000000" w:rsidRDefault="00EE26DC">
          <w:pPr>
            <w:pStyle w:val="305EB961DC0446F6AA27CB4962755F2D"/>
          </w:pPr>
          <w:r w:rsidRPr="00614293">
            <w:t>HOME BASED</w:t>
          </w:r>
        </w:p>
      </w:docPartBody>
    </w:docPart>
    <w:docPart>
      <w:docPartPr>
        <w:name w:val="E03CC2796CB1412786BAA71B7F339649"/>
        <w:category>
          <w:name w:val="General"/>
          <w:gallery w:val="placeholder"/>
        </w:category>
        <w:types>
          <w:type w:val="bbPlcHdr"/>
        </w:types>
        <w:behaviors>
          <w:behavior w:val="content"/>
        </w:behaviors>
        <w:guid w:val="{6E0DE7CF-8996-40B7-8477-146C7C374CCE}"/>
      </w:docPartPr>
      <w:docPartBody>
        <w:p w:rsidR="00000000" w:rsidRDefault="00EE26DC">
          <w:pPr>
            <w:pStyle w:val="E03CC2796CB1412786BAA71B7F339649"/>
          </w:pPr>
          <w:r w:rsidRPr="00614293">
            <w:rPr>
              <w:rStyle w:val="TitleChar"/>
              <w:b w:val="0"/>
            </w:rPr>
            <w:t>PROFESSIONAL SERVICES</w:t>
          </w:r>
        </w:p>
      </w:docPartBody>
    </w:docPart>
    <w:docPart>
      <w:docPartPr>
        <w:name w:val="EA39BA8BF2804A72B407BFCFCDCD0310"/>
        <w:category>
          <w:name w:val="General"/>
          <w:gallery w:val="placeholder"/>
        </w:category>
        <w:types>
          <w:type w:val="bbPlcHdr"/>
        </w:types>
        <w:behaviors>
          <w:behavior w:val="content"/>
        </w:behaviors>
        <w:guid w:val="{12187745-FCB2-4F90-8D59-B6D093DB0DAE}"/>
      </w:docPartPr>
      <w:docPartBody>
        <w:p w:rsidR="00000000" w:rsidRDefault="00EE26DC">
          <w:pPr>
            <w:pStyle w:val="EA39BA8BF2804A72B407BFCFCDCD0310"/>
          </w:pPr>
          <w:r w:rsidRPr="00614293">
            <w:t>Business Plan</w:t>
          </w:r>
        </w:p>
      </w:docPartBody>
    </w:docPart>
    <w:docPart>
      <w:docPartPr>
        <w:name w:val="F39E464844294C77B9DB0460380129C3"/>
        <w:category>
          <w:name w:val="General"/>
          <w:gallery w:val="placeholder"/>
        </w:category>
        <w:types>
          <w:type w:val="bbPlcHdr"/>
        </w:types>
        <w:behaviors>
          <w:behavior w:val="content"/>
        </w:behaviors>
        <w:guid w:val="{C35CFE7A-8E50-46F5-AA5A-9E9E8D0DAF8A}"/>
      </w:docPartPr>
      <w:docPartBody>
        <w:p w:rsidR="00000000" w:rsidRDefault="00EE26DC">
          <w:pPr>
            <w:pStyle w:val="F39E464844294C77B9DB0460380129C3"/>
          </w:pPr>
          <w:r w:rsidRPr="00614293">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6DC"/>
    <w:rsid w:val="00EE26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EB961DC0446F6AA27CB4962755F2D">
    <w:name w:val="305EB961DC0446F6AA27CB4962755F2D"/>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E03CC2796CB1412786BAA71B7F339649">
    <w:name w:val="E03CC2796CB1412786BAA71B7F339649"/>
  </w:style>
  <w:style w:type="paragraph" w:customStyle="1" w:styleId="EA39BA8BF2804A72B407BFCFCDCD0310">
    <w:name w:val="EA39BA8BF2804A72B407BFCFCDCD0310"/>
  </w:style>
  <w:style w:type="paragraph" w:customStyle="1" w:styleId="F39E464844294C77B9DB0460380129C3">
    <w:name w:val="F39E464844294C77B9DB0460380129C3"/>
  </w:style>
  <w:style w:type="paragraph" w:customStyle="1" w:styleId="91062DD7D010498692077B0160ED4194">
    <w:name w:val="91062DD7D010498692077B0160ED4194"/>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customStyle="1" w:styleId="C4967C2EC2C74B73AAD576F78EFB2578">
    <w:name w:val="C4967C2EC2C74B73AAD576F78EFB2578"/>
  </w:style>
  <w:style w:type="paragraph" w:customStyle="1" w:styleId="D00563871B554E229B3D245D36DE9FDA">
    <w:name w:val="D00563871B554E229B3D245D36DE9FDA"/>
  </w:style>
  <w:style w:type="paragraph" w:customStyle="1" w:styleId="471C7195243A44ECB7B2888312E98D40">
    <w:name w:val="471C7195243A44ECB7B2888312E98D40"/>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customStyle="1" w:styleId="44A021633A5C451B9149C9825D52D1FE">
    <w:name w:val="44A021633A5C451B9149C9825D52D1FE"/>
  </w:style>
  <w:style w:type="paragraph" w:customStyle="1" w:styleId="C38ECDC411D14CB78F2BC4774104A59E">
    <w:name w:val="C38ECDC411D14CB78F2BC4774104A59E"/>
  </w:style>
  <w:style w:type="paragraph" w:customStyle="1" w:styleId="B69264D25210468F985042BCE4568A22">
    <w:name w:val="B69264D25210468F985042BCE4568A22"/>
  </w:style>
  <w:style w:type="character" w:customStyle="1" w:styleId="Bold">
    <w:name w:val="Bold"/>
    <w:uiPriority w:val="1"/>
    <w:qFormat/>
    <w:rPr>
      <w:b/>
      <w:bCs/>
    </w:rPr>
  </w:style>
  <w:style w:type="paragraph" w:customStyle="1" w:styleId="29E9FD8A32994F6184D58CBF6490E51B">
    <w:name w:val="29E9FD8A32994F6184D58CBF6490E51B"/>
  </w:style>
  <w:style w:type="paragraph" w:customStyle="1" w:styleId="741AAEE8C670462E91B8451EB2EB2536">
    <w:name w:val="741AAEE8C670462E91B8451EB2EB2536"/>
  </w:style>
  <w:style w:type="paragraph" w:customStyle="1" w:styleId="7669C71BE0D743B08D8D3284ADF6E997">
    <w:name w:val="7669C71BE0D743B08D8D3284ADF6E997"/>
  </w:style>
  <w:style w:type="paragraph" w:customStyle="1" w:styleId="1B64BF2A66D3439494A54A8B1CFB4C83">
    <w:name w:val="1B64BF2A66D3439494A54A8B1CFB4C83"/>
  </w:style>
  <w:style w:type="paragraph" w:customStyle="1" w:styleId="A4B478367ABD44E981B1DFA6A552853C">
    <w:name w:val="A4B478367ABD44E981B1DFA6A552853C"/>
  </w:style>
  <w:style w:type="paragraph" w:customStyle="1" w:styleId="06D8AEA984CE47C2851E950DF9382C7F">
    <w:name w:val="06D8AEA984CE47C2851E950DF9382C7F"/>
  </w:style>
  <w:style w:type="paragraph" w:customStyle="1" w:styleId="4016B7F6DBA64E40A661BAFF3028B491">
    <w:name w:val="4016B7F6DBA64E40A661BAFF3028B491"/>
  </w:style>
  <w:style w:type="paragraph" w:customStyle="1" w:styleId="4000161198044820BF615E2A54310463">
    <w:name w:val="4000161198044820BF615E2A54310463"/>
  </w:style>
  <w:style w:type="paragraph" w:customStyle="1" w:styleId="DAE13C74CFC44030B9177EA97CDB5E45">
    <w:name w:val="DAE13C74CFC44030B9177EA97CDB5E45"/>
  </w:style>
  <w:style w:type="paragraph" w:customStyle="1" w:styleId="1CC6F4510D5C4B1FA7B86DED479CE8EC">
    <w:name w:val="1CC6F4510D5C4B1FA7B86DED479CE8EC"/>
  </w:style>
  <w:style w:type="paragraph" w:customStyle="1" w:styleId="4930B96241A54FFF8DEF4008C02901C8">
    <w:name w:val="4930B96241A54FFF8DEF4008C02901C8"/>
  </w:style>
  <w:style w:type="paragraph" w:customStyle="1" w:styleId="CD980096F2534127B4E6219AB828F20F">
    <w:name w:val="CD980096F2534127B4E6219AB828F20F"/>
  </w:style>
  <w:style w:type="paragraph" w:customStyle="1" w:styleId="3BC19CB1771A4DD4AE816773289D1ADD">
    <w:name w:val="3BC19CB1771A4DD4AE816773289D1ADD"/>
  </w:style>
  <w:style w:type="paragraph" w:customStyle="1" w:styleId="441E84BB6E49449A81FCD5E7FA0A0B31">
    <w:name w:val="441E84BB6E49449A81FCD5E7FA0A0B31"/>
  </w:style>
  <w:style w:type="paragraph" w:customStyle="1" w:styleId="C7DEFEAE0A4C4C6E8DC082907ABE1203">
    <w:name w:val="C7DEFEAE0A4C4C6E8DC082907ABE1203"/>
  </w:style>
  <w:style w:type="paragraph" w:customStyle="1" w:styleId="1A50D03F490A459CBE4E71EF5541A076">
    <w:name w:val="1A50D03F490A459CBE4E71EF5541A076"/>
  </w:style>
  <w:style w:type="paragraph" w:customStyle="1" w:styleId="01D37FFF9F4E41FB90EAEA978E9E45E5">
    <w:name w:val="01D37FFF9F4E41FB90EAEA978E9E45E5"/>
  </w:style>
  <w:style w:type="paragraph" w:customStyle="1" w:styleId="89C5C0C174184F8BAE80272C8A796058">
    <w:name w:val="89C5C0C174184F8BAE80272C8A796058"/>
  </w:style>
  <w:style w:type="paragraph" w:customStyle="1" w:styleId="FF3A1B99FD3D4EB68BFAC2D5BE1D6C94">
    <w:name w:val="FF3A1B99FD3D4EB68BFAC2D5BE1D6C94"/>
  </w:style>
  <w:style w:type="paragraph" w:customStyle="1" w:styleId="88C11BFFC7F140A9B83F0E9C07A879B7">
    <w:name w:val="88C11BFFC7F140A9B83F0E9C07A879B7"/>
  </w:style>
  <w:style w:type="paragraph" w:customStyle="1" w:styleId="2D5731605E06461682005A2F916067F5">
    <w:name w:val="2D5731605E06461682005A2F916067F5"/>
  </w:style>
  <w:style w:type="paragraph" w:customStyle="1" w:styleId="1AD76921538948E593456761AD251B8A">
    <w:name w:val="1AD76921538948E593456761AD251B8A"/>
  </w:style>
  <w:style w:type="paragraph" w:customStyle="1" w:styleId="C89997140C9349DA83F87E8A2CDC7C0A">
    <w:name w:val="C89997140C9349DA83F87E8A2CDC7C0A"/>
  </w:style>
  <w:style w:type="paragraph" w:customStyle="1" w:styleId="D11081FE0F874D14B0E5D51AB631BC12">
    <w:name w:val="D11081FE0F874D14B0E5D51AB631BC12"/>
  </w:style>
  <w:style w:type="paragraph" w:customStyle="1" w:styleId="06F0B92ACBBB467D8C8BEEA76AE67E5B">
    <w:name w:val="06F0B92ACBBB467D8C8BEEA76AE67E5B"/>
  </w:style>
  <w:style w:type="paragraph" w:customStyle="1" w:styleId="CF72B4CA70D4483698D089F7BB7B84C6">
    <w:name w:val="CF72B4CA70D4483698D089F7BB7B84C6"/>
  </w:style>
  <w:style w:type="paragraph" w:customStyle="1" w:styleId="705F229CA6604F658F94AFE695747BB4">
    <w:name w:val="705F229CA6604F658F94AFE695747BB4"/>
  </w:style>
  <w:style w:type="paragraph" w:customStyle="1" w:styleId="522DC0D88E7A471C84BCC09765F40017">
    <w:name w:val="522DC0D88E7A471C84BCC09765F40017"/>
  </w:style>
  <w:style w:type="paragraph" w:customStyle="1" w:styleId="034CCF34747F49C8ACD223C3818BD753">
    <w:name w:val="034CCF34747F49C8ACD223C3818BD753"/>
  </w:style>
  <w:style w:type="paragraph" w:customStyle="1" w:styleId="34ED521828E3477794192875F1F77A0F">
    <w:name w:val="34ED521828E3477794192875F1F77A0F"/>
  </w:style>
  <w:style w:type="paragraph" w:customStyle="1" w:styleId="80E5C4079ED44F76B21460A9F651593B">
    <w:name w:val="80E5C4079ED44F76B21460A9F651593B"/>
  </w:style>
  <w:style w:type="paragraph" w:customStyle="1" w:styleId="38A5A743D3CA4C2CA1167AB43AB92DA2">
    <w:name w:val="38A5A743D3CA4C2CA1167AB43AB92DA2"/>
  </w:style>
  <w:style w:type="paragraph" w:customStyle="1" w:styleId="C596204E817A49C98561A1930D66FED2">
    <w:name w:val="C596204E817A49C98561A1930D66FED2"/>
  </w:style>
  <w:style w:type="paragraph" w:customStyle="1" w:styleId="B6B489B28ABC4F4DB136E45E6B38531E">
    <w:name w:val="B6B489B28ABC4F4DB136E45E6B38531E"/>
  </w:style>
  <w:style w:type="paragraph" w:customStyle="1" w:styleId="CC55EA9E8244422B9570BDB5E3024015">
    <w:name w:val="CC55EA9E8244422B9570BDB5E3024015"/>
  </w:style>
  <w:style w:type="paragraph" w:customStyle="1" w:styleId="F181E8E9BEFE46288CB4431EF5A4CE20">
    <w:name w:val="F181E8E9BEFE46288CB4431EF5A4CE20"/>
  </w:style>
  <w:style w:type="paragraph" w:customStyle="1" w:styleId="8F9549072FD44AC7A9C9648DE1154658">
    <w:name w:val="8F9549072FD44AC7A9C9648DE1154658"/>
  </w:style>
  <w:style w:type="paragraph" w:customStyle="1" w:styleId="6AF91E5C1E08492685AAC8BBF85F49A8">
    <w:name w:val="6AF91E5C1E08492685AAC8BBF85F49A8"/>
  </w:style>
  <w:style w:type="paragraph" w:customStyle="1" w:styleId="64D78FDC08F64D8296A9B0CAB7B3E99B">
    <w:name w:val="64D78FDC08F64D8296A9B0CAB7B3E99B"/>
  </w:style>
  <w:style w:type="paragraph" w:customStyle="1" w:styleId="CE029C3373394C98A589663142094DCF">
    <w:name w:val="CE029C3373394C98A589663142094DCF"/>
  </w:style>
  <w:style w:type="paragraph" w:customStyle="1" w:styleId="6802E90A18DF49AD8A5A1E7FDACE57DC">
    <w:name w:val="6802E90A18DF49AD8A5A1E7FDACE57DC"/>
  </w:style>
  <w:style w:type="paragraph" w:customStyle="1" w:styleId="BAEBFF0756724184A1F4AC0D3E7B2084">
    <w:name w:val="BAEBFF0756724184A1F4AC0D3E7B2084"/>
  </w:style>
  <w:style w:type="paragraph" w:customStyle="1" w:styleId="BE271693CBE74486A85348930DAEFB98">
    <w:name w:val="BE271693CBE74486A85348930DAEFB98"/>
  </w:style>
  <w:style w:type="paragraph" w:customStyle="1" w:styleId="99CF0F6A00AC491FBEAC69D5F4C7F2E8">
    <w:name w:val="99CF0F6A00AC491FBEAC69D5F4C7F2E8"/>
  </w:style>
  <w:style w:type="paragraph" w:customStyle="1" w:styleId="24E89B268AB741FABC4195F67A347023">
    <w:name w:val="24E89B268AB741FABC4195F67A347023"/>
  </w:style>
  <w:style w:type="paragraph" w:customStyle="1" w:styleId="60A718DAA15143D6BC9FCA41163E0BA0">
    <w:name w:val="60A718DAA15143D6BC9FCA41163E0BA0"/>
  </w:style>
  <w:style w:type="paragraph" w:customStyle="1" w:styleId="0B9B2B340B7E41F0944A6441AAA6C759">
    <w:name w:val="0B9B2B340B7E41F0944A6441AAA6C759"/>
  </w:style>
  <w:style w:type="paragraph" w:customStyle="1" w:styleId="15A941DD4E044A5CB1E17E137A653B12">
    <w:name w:val="15A941DD4E044A5CB1E17E137A653B12"/>
  </w:style>
  <w:style w:type="paragraph" w:customStyle="1" w:styleId="2829E178752B4ACD9C23A9EA2F417C3E">
    <w:name w:val="2829E178752B4ACD9C23A9EA2F417C3E"/>
  </w:style>
  <w:style w:type="paragraph" w:customStyle="1" w:styleId="EFD3E55AE01148178ED1CAD6C2502B35">
    <w:name w:val="EFD3E55AE01148178ED1CAD6C2502B35"/>
  </w:style>
  <w:style w:type="paragraph" w:customStyle="1" w:styleId="29B72B9EB75D4F139CB33A5CEC0AEFBF">
    <w:name w:val="29B72B9EB75D4F139CB33A5CEC0AEFBF"/>
  </w:style>
  <w:style w:type="paragraph" w:customStyle="1" w:styleId="6E1E14C60C424489B73A3F277F507761">
    <w:name w:val="6E1E14C60C424489B73A3F277F507761"/>
  </w:style>
  <w:style w:type="paragraph" w:customStyle="1" w:styleId="DC484D60911A44D9A71268AD7FE983B4">
    <w:name w:val="DC484D60911A44D9A71268AD7FE983B4"/>
  </w:style>
  <w:style w:type="paragraph" w:customStyle="1" w:styleId="386DBB2B513545ABA67894CC5F5EF049">
    <w:name w:val="386DBB2B513545ABA67894CC5F5EF049"/>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rPr>
  </w:style>
  <w:style w:type="paragraph" w:customStyle="1" w:styleId="8C03B49354AB4D2EB11CD4BC27164BE1">
    <w:name w:val="8C03B49354AB4D2EB11CD4BC27164BE1"/>
  </w:style>
  <w:style w:type="paragraph" w:customStyle="1" w:styleId="ED55448B5F1E48BB90E3E6C792E1C033">
    <w:name w:val="ED55448B5F1E48BB90E3E6C792E1C033"/>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rPr>
  </w:style>
  <w:style w:type="paragraph" w:customStyle="1" w:styleId="DD43C93DFC2C482B9A96357A5743F5CA">
    <w:name w:val="DD43C93DFC2C482B9A96357A5743F5CA"/>
  </w:style>
  <w:style w:type="paragraph" w:customStyle="1" w:styleId="8E502F190DDA4FE19176819594FF16A5">
    <w:name w:val="8E502F190DDA4FE19176819594FF16A5"/>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rPr>
  </w:style>
  <w:style w:type="paragraph" w:customStyle="1" w:styleId="18805EF68A2241F6B6A0F1A2E35312D7">
    <w:name w:val="18805EF68A2241F6B6A0F1A2E35312D7"/>
  </w:style>
  <w:style w:type="paragraph" w:customStyle="1" w:styleId="14A956EC3DEF440C8F09D77E1648EEFE">
    <w:name w:val="14A956EC3DEF440C8F09D77E1648EEFE"/>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rPr>
  </w:style>
  <w:style w:type="paragraph" w:customStyle="1" w:styleId="1892F222940A4335845C9966D6D321FB">
    <w:name w:val="1892F222940A4335845C9966D6D321FB"/>
  </w:style>
  <w:style w:type="paragraph" w:customStyle="1" w:styleId="F873256C972E408F958E101A60AE39D6">
    <w:name w:val="F873256C972E408F958E101A60AE39D6"/>
  </w:style>
  <w:style w:type="paragraph" w:customStyle="1" w:styleId="CA5C40F7635E4B90A84D0EC8248CEF5E">
    <w:name w:val="CA5C40F7635E4B90A84D0EC8248CEF5E"/>
  </w:style>
  <w:style w:type="paragraph" w:customStyle="1" w:styleId="781596465D924BBDB82EABF8C7708B56">
    <w:name w:val="781596465D924BBDB82EABF8C7708B56"/>
  </w:style>
  <w:style w:type="paragraph" w:customStyle="1" w:styleId="172BB74D17F14948B5689F0CE5344115">
    <w:name w:val="172BB74D17F14948B5689F0CE5344115"/>
  </w:style>
  <w:style w:type="paragraph" w:customStyle="1" w:styleId="651C4F0E47C243BE9F2ECF107F750BD5">
    <w:name w:val="651C4F0E47C243BE9F2ECF107F750BD5"/>
  </w:style>
  <w:style w:type="paragraph" w:customStyle="1" w:styleId="E6A6527C3D9743B9B98EBF6008C29FB2">
    <w:name w:val="E6A6527C3D9743B9B98EBF6008C29FB2"/>
  </w:style>
  <w:style w:type="paragraph" w:customStyle="1" w:styleId="7C4E448B6F7945E6B5E5A93F78713D0C">
    <w:name w:val="7C4E448B6F7945E6B5E5A93F78713D0C"/>
  </w:style>
  <w:style w:type="paragraph" w:customStyle="1" w:styleId="9187E085A1F64FC887E143E597EB7C2E">
    <w:name w:val="9187E085A1F64FC887E143E597EB7C2E"/>
  </w:style>
  <w:style w:type="paragraph" w:customStyle="1" w:styleId="0CDA925785024AC59961148FB37D350E">
    <w:name w:val="0CDA925785024AC59961148FB37D350E"/>
  </w:style>
  <w:style w:type="paragraph" w:customStyle="1" w:styleId="7EC88C94222341D0B6632E23BD90B1AD">
    <w:name w:val="7EC88C94222341D0B6632E23BD90B1AD"/>
  </w:style>
  <w:style w:type="paragraph" w:customStyle="1" w:styleId="DF22075793CA4408A9DC331BAAE40E3C">
    <w:name w:val="DF22075793CA4408A9DC331BAAE40E3C"/>
  </w:style>
  <w:style w:type="paragraph" w:customStyle="1" w:styleId="CEE5F99051A94CC994F188E6649F91A9">
    <w:name w:val="CEE5F99051A94CC994F188E6649F91A9"/>
  </w:style>
  <w:style w:type="paragraph" w:customStyle="1" w:styleId="627F4158DC5240D6AFE78A404CF90D74">
    <w:name w:val="627F4158DC5240D6AFE78A404CF90D74"/>
  </w:style>
  <w:style w:type="paragraph" w:customStyle="1" w:styleId="D049DC949F9D49A787849D8766C674E0">
    <w:name w:val="D049DC949F9D49A787849D8766C674E0"/>
  </w:style>
  <w:style w:type="paragraph" w:customStyle="1" w:styleId="6E0F2605C3C746DEB5A074F99F2EDACE">
    <w:name w:val="6E0F2605C3C746DEB5A074F99F2EDACE"/>
  </w:style>
  <w:style w:type="paragraph" w:customStyle="1" w:styleId="77BC13EBBBDF4835A050DB30C0377647">
    <w:name w:val="77BC13EBBBDF4835A050DB30C0377647"/>
  </w:style>
  <w:style w:type="paragraph" w:customStyle="1" w:styleId="04D0A0A2C397462585E15B41D24E3AB6">
    <w:name w:val="04D0A0A2C397462585E15B41D24E3AB6"/>
  </w:style>
  <w:style w:type="paragraph" w:customStyle="1" w:styleId="8A6AF59E31EF40A1A27E2AC6B83FFC30">
    <w:name w:val="8A6AF59E31EF40A1A27E2AC6B83FFC30"/>
  </w:style>
  <w:style w:type="paragraph" w:customStyle="1" w:styleId="537233C629A7434F917825E7277517FF">
    <w:name w:val="537233C629A7434F917825E7277517FF"/>
  </w:style>
  <w:style w:type="paragraph" w:customStyle="1" w:styleId="3E93471EE9EF4C4E9748D35FB668155A">
    <w:name w:val="3E93471EE9EF4C4E9748D35FB668155A"/>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 w:type="paragraph" w:customStyle="1" w:styleId="89058432CEF9407F8E2AF3E1B7BDDD2B">
    <w:name w:val="89058432CEF9407F8E2AF3E1B7BDDD2B"/>
  </w:style>
  <w:style w:type="paragraph" w:customStyle="1" w:styleId="BB1C960C7BD744E4B8937D2204CF767E">
    <w:name w:val="BB1C960C7BD744E4B8937D2204CF767E"/>
  </w:style>
  <w:style w:type="paragraph" w:customStyle="1" w:styleId="D80446775D414C32BB19DA8524F707ED">
    <w:name w:val="D80446775D414C32BB19DA8524F707ED"/>
  </w:style>
  <w:style w:type="paragraph" w:customStyle="1" w:styleId="453EB3480064499A819879469EBD1AD1">
    <w:name w:val="453EB3480064499A819879469EBD1AD1"/>
  </w:style>
  <w:style w:type="paragraph" w:customStyle="1" w:styleId="93F13DA346F34806AFAA4D5D8DB9FCD1">
    <w:name w:val="93F13DA346F34806AFAA4D5D8DB9FCD1"/>
  </w:style>
  <w:style w:type="paragraph" w:customStyle="1" w:styleId="0C686B0DAB8549A89317D277D48B2C7F">
    <w:name w:val="0C686B0DAB8549A89317D277D48B2C7F"/>
  </w:style>
  <w:style w:type="paragraph" w:customStyle="1" w:styleId="038A67DCF7144A72A8813C130B876952">
    <w:name w:val="038A67DCF7144A72A8813C130B876952"/>
  </w:style>
  <w:style w:type="paragraph" w:customStyle="1" w:styleId="1EFB20CCE0964D04921AD440517FEF95">
    <w:name w:val="1EFB20CCE0964D04921AD440517FEF95"/>
  </w:style>
  <w:style w:type="paragraph" w:customStyle="1" w:styleId="CA2D464C79EB4693B2BD40587D6D2277">
    <w:name w:val="CA2D464C79EB4693B2BD40587D6D2277"/>
  </w:style>
  <w:style w:type="paragraph" w:customStyle="1" w:styleId="24198ABF058546C9A3EA4142C55B1CB7">
    <w:name w:val="24198ABF058546C9A3EA4142C55B1CB7"/>
  </w:style>
  <w:style w:type="paragraph" w:customStyle="1" w:styleId="EF4AFE09723F4E65AD91632B3E9E0229">
    <w:name w:val="EF4AFE09723F4E65AD91632B3E9E0229"/>
  </w:style>
  <w:style w:type="paragraph" w:customStyle="1" w:styleId="ABAC631FEDB6459AADD9A2F857975D14">
    <w:name w:val="ABAC631FEDB6459AADD9A2F857975D14"/>
  </w:style>
  <w:style w:type="paragraph" w:customStyle="1" w:styleId="695CBD2B39F6488A9C3E8921726BD512">
    <w:name w:val="695CBD2B39F6488A9C3E8921726BD512"/>
  </w:style>
  <w:style w:type="paragraph" w:customStyle="1" w:styleId="948286BD587D47659560C8AFD7DE6D01">
    <w:name w:val="948286BD587D47659560C8AFD7DE6D01"/>
  </w:style>
  <w:style w:type="paragraph" w:customStyle="1" w:styleId="67C68444470343A2BD441B25B2B3A2ED">
    <w:name w:val="67C68444470343A2BD441B25B2B3A2ED"/>
  </w:style>
  <w:style w:type="paragraph" w:customStyle="1" w:styleId="868B527041EA4D099AA78AF0E7434AA4">
    <w:name w:val="868B527041EA4D099AA78AF0E7434AA4"/>
  </w:style>
  <w:style w:type="paragraph" w:customStyle="1" w:styleId="4E956DFA95B848329E9B5C4CA047F244">
    <w:name w:val="4E956DFA95B848329E9B5C4CA047F244"/>
  </w:style>
  <w:style w:type="paragraph" w:customStyle="1" w:styleId="2C1F573E3C014111800B9AE84B0715AA">
    <w:name w:val="2C1F573E3C014111800B9AE84B0715AA"/>
  </w:style>
  <w:style w:type="paragraph" w:customStyle="1" w:styleId="0FDA4C6A78DE4F32A794C38BD670C6B8">
    <w:name w:val="0FDA4C6A78DE4F32A794C38BD670C6B8"/>
  </w:style>
  <w:style w:type="paragraph" w:customStyle="1" w:styleId="85ABC5F6FAF349C78605D5743EFDD814">
    <w:name w:val="85ABC5F6FAF349C78605D5743EFDD814"/>
  </w:style>
  <w:style w:type="paragraph" w:customStyle="1" w:styleId="2DE0BAFE5FB646D7969A3D3A7A73FA08">
    <w:name w:val="2DE0BAFE5FB646D7969A3D3A7A73FA08"/>
  </w:style>
  <w:style w:type="paragraph" w:customStyle="1" w:styleId="458D9B24B67A499EACF911A5E2317AEA">
    <w:name w:val="458D9B24B67A499EACF911A5E2317AEA"/>
  </w:style>
  <w:style w:type="paragraph" w:customStyle="1" w:styleId="EA10BFFDBCCC400E94A33DE94DB0FC7F">
    <w:name w:val="EA10BFFDBCCC400E94A33DE94DB0FC7F"/>
  </w:style>
  <w:style w:type="paragraph" w:customStyle="1" w:styleId="3F7FB568D60946649ECC30EDDF3AB96A">
    <w:name w:val="3F7FB568D60946649ECC30EDDF3AB96A"/>
  </w:style>
  <w:style w:type="paragraph" w:customStyle="1" w:styleId="28097696A01848CD957D1FE41C01C991">
    <w:name w:val="28097696A01848CD957D1FE41C01C991"/>
  </w:style>
  <w:style w:type="paragraph" w:customStyle="1" w:styleId="B81CF99312A04811B583C9B83469DC33">
    <w:name w:val="B81CF99312A04811B583C9B83469DC33"/>
  </w:style>
  <w:style w:type="paragraph" w:customStyle="1" w:styleId="87C7C7C271E648D091AFAC1A643568BE">
    <w:name w:val="87C7C7C271E648D091AFAC1A643568BE"/>
  </w:style>
  <w:style w:type="paragraph" w:customStyle="1" w:styleId="D724457A47794015BA4B7A7402C29AA9">
    <w:name w:val="D724457A47794015BA4B7A7402C29AA9"/>
  </w:style>
  <w:style w:type="paragraph" w:customStyle="1" w:styleId="8C79ED6246FA411EB63F09D85DA38D30">
    <w:name w:val="8C79ED6246FA411EB63F09D85DA38D30"/>
  </w:style>
  <w:style w:type="paragraph" w:customStyle="1" w:styleId="FBF7E06C770C456985FD4DF4F8ED35C8">
    <w:name w:val="FBF7E06C770C456985FD4DF4F8ED35C8"/>
  </w:style>
  <w:style w:type="paragraph" w:customStyle="1" w:styleId="69EB43D8BC064D9EAB122FF3C2661D37">
    <w:name w:val="69EB43D8BC064D9EAB122FF3C2661D37"/>
  </w:style>
  <w:style w:type="paragraph" w:customStyle="1" w:styleId="26DD6BE322334E0892A862466424E03C">
    <w:name w:val="26DD6BE322334E0892A862466424E03C"/>
  </w:style>
  <w:style w:type="paragraph" w:customStyle="1" w:styleId="4390539EDDFC4DEB8CC173E02D65BAD0">
    <w:name w:val="4390539EDDFC4DEB8CC173E02D65BAD0"/>
  </w:style>
  <w:style w:type="paragraph" w:customStyle="1" w:styleId="44FDBC9CC4274E5B93D9F89E1C669253">
    <w:name w:val="44FDBC9CC4274E5B93D9F89E1C669253"/>
  </w:style>
  <w:style w:type="paragraph" w:customStyle="1" w:styleId="2773AC55ED164532B78DF78201094DD5">
    <w:name w:val="2773AC55ED164532B78DF78201094DD5"/>
  </w:style>
  <w:style w:type="paragraph" w:customStyle="1" w:styleId="5C89C024CA134ADB963A8830B2751A2A">
    <w:name w:val="5C89C024CA134ADB963A8830B2751A2A"/>
  </w:style>
  <w:style w:type="paragraph" w:customStyle="1" w:styleId="03F292E144124A9E9C0B26F2271C2FED">
    <w:name w:val="03F292E144124A9E9C0B26F2271C2FED"/>
  </w:style>
  <w:style w:type="paragraph" w:customStyle="1" w:styleId="D2FFA474FF3745C3B1350525BC39EF3C">
    <w:name w:val="D2FFA474FF3745C3B1350525BC39EF3C"/>
  </w:style>
  <w:style w:type="paragraph" w:customStyle="1" w:styleId="84CD5B06579F4F0EA450397680F4584E">
    <w:name w:val="84CD5B06579F4F0EA450397680F4584E"/>
  </w:style>
  <w:style w:type="paragraph" w:customStyle="1" w:styleId="6C08A87B8ACA4A2684B0C2DF9460C11D">
    <w:name w:val="6C08A87B8ACA4A2684B0C2DF9460C11D"/>
  </w:style>
  <w:style w:type="paragraph" w:customStyle="1" w:styleId="0287B91A3E2F422B81F4797AB7951624">
    <w:name w:val="0287B91A3E2F422B81F4797AB7951624"/>
  </w:style>
  <w:style w:type="paragraph" w:customStyle="1" w:styleId="8C4544678F69449DA528C68F4836FBC3">
    <w:name w:val="8C4544678F69449DA528C68F4836FBC3"/>
  </w:style>
  <w:style w:type="paragraph" w:customStyle="1" w:styleId="F700182EB73847E8818FF63955273C77">
    <w:name w:val="F700182EB73847E8818FF63955273C77"/>
  </w:style>
  <w:style w:type="paragraph" w:customStyle="1" w:styleId="D4CB2733D3F84F9AA01C9AC302E6B108">
    <w:name w:val="D4CB2733D3F84F9AA01C9AC302E6B108"/>
  </w:style>
  <w:style w:type="paragraph" w:customStyle="1" w:styleId="2741E858AF7E45199D4C1D2CCF1AECBB">
    <w:name w:val="2741E858AF7E45199D4C1D2CCF1AECBB"/>
  </w:style>
  <w:style w:type="paragraph" w:customStyle="1" w:styleId="862B2BBD3CB748E3957C7C5BF28CBB95">
    <w:name w:val="862B2BBD3CB748E3957C7C5BF28CBB95"/>
  </w:style>
  <w:style w:type="paragraph" w:customStyle="1" w:styleId="E29A1403122B47B09E13ED6B59CE511C">
    <w:name w:val="E29A1403122B47B09E13ED6B59CE511C"/>
  </w:style>
  <w:style w:type="paragraph" w:customStyle="1" w:styleId="F3AC4063D6114F39AC242D3298ED700D">
    <w:name w:val="F3AC4063D6114F39AC242D3298ED700D"/>
  </w:style>
  <w:style w:type="paragraph" w:customStyle="1" w:styleId="C3E429DEA9594F1A8E86FB3D2C0E1934">
    <w:name w:val="C3E429DEA9594F1A8E86FB3D2C0E1934"/>
  </w:style>
  <w:style w:type="paragraph" w:customStyle="1" w:styleId="689028C91F1043DC8C8CFF6432F81256">
    <w:name w:val="689028C91F1043DC8C8CFF6432F81256"/>
  </w:style>
  <w:style w:type="paragraph" w:customStyle="1" w:styleId="DE8626829F56492093EB5C0825078365">
    <w:name w:val="DE8626829F56492093EB5C0825078365"/>
  </w:style>
  <w:style w:type="paragraph" w:customStyle="1" w:styleId="A58E491FDEC044759A2FDC521C1BA284">
    <w:name w:val="A58E491FDEC044759A2FDC521C1BA284"/>
  </w:style>
  <w:style w:type="paragraph" w:customStyle="1" w:styleId="6E12A79B94A9486096EBBBEEBD84D83C">
    <w:name w:val="6E12A79B94A9486096EBBBEEBD84D83C"/>
  </w:style>
  <w:style w:type="paragraph" w:customStyle="1" w:styleId="7D6B5CF2033A4E8BAC3B687C5AA2C295">
    <w:name w:val="7D6B5CF2033A4E8BAC3B687C5AA2C295"/>
  </w:style>
  <w:style w:type="paragraph" w:customStyle="1" w:styleId="7576E608841747F69CF4BAB59280409F">
    <w:name w:val="7576E608841747F69CF4BAB59280409F"/>
  </w:style>
  <w:style w:type="paragraph" w:customStyle="1" w:styleId="1C3C2D768E9B4EDE89B5B8E51791A73E">
    <w:name w:val="1C3C2D768E9B4EDE89B5B8E51791A73E"/>
  </w:style>
  <w:style w:type="paragraph" w:customStyle="1" w:styleId="F88AA1F657B840C49BFD98A18564A437">
    <w:name w:val="F88AA1F657B840C49BFD98A18564A437"/>
  </w:style>
  <w:style w:type="paragraph" w:customStyle="1" w:styleId="97202007DCBF47CFBF4D58534C47182D">
    <w:name w:val="97202007DCBF47CFBF4D58534C47182D"/>
  </w:style>
  <w:style w:type="paragraph" w:customStyle="1" w:styleId="0B5A55B75C8A4BD59ABAEDE2C8C1F104">
    <w:name w:val="0B5A55B75C8A4BD59ABAEDE2C8C1F104"/>
  </w:style>
  <w:style w:type="paragraph" w:customStyle="1" w:styleId="03E07C24BECA416C9A30360A0720FE25">
    <w:name w:val="03E07C24BECA416C9A30360A0720FE25"/>
  </w:style>
  <w:style w:type="paragraph" w:customStyle="1" w:styleId="6443BF0AE7B9464382521F19C8EDAE77">
    <w:name w:val="6443BF0AE7B9464382521F19C8EDAE77"/>
  </w:style>
  <w:style w:type="paragraph" w:customStyle="1" w:styleId="7DB73CA0E0C845BDAAA8D3E872F6AE46">
    <w:name w:val="7DB73CA0E0C845BDAAA8D3E872F6AE46"/>
  </w:style>
  <w:style w:type="paragraph" w:customStyle="1" w:styleId="E11700D4C102481B8647A041F84428F8">
    <w:name w:val="E11700D4C102481B8647A041F84428F8"/>
  </w:style>
  <w:style w:type="paragraph" w:customStyle="1" w:styleId="380161C101B54569B0CB98A861C5758A">
    <w:name w:val="380161C101B54569B0CB98A861C5758A"/>
  </w:style>
  <w:style w:type="paragraph" w:customStyle="1" w:styleId="CBC251287DDD4562831B5C98969DDF0D">
    <w:name w:val="CBC251287DDD4562831B5C98969DDF0D"/>
  </w:style>
  <w:style w:type="paragraph" w:customStyle="1" w:styleId="23159FF8EAFD4A25B9F99F52E3E6B4B1">
    <w:name w:val="23159FF8EAFD4A25B9F99F52E3E6B4B1"/>
  </w:style>
  <w:style w:type="paragraph" w:customStyle="1" w:styleId="03137F07C4784511964419A45B713B5F">
    <w:name w:val="03137F07C4784511964419A45B713B5F"/>
  </w:style>
  <w:style w:type="paragraph" w:customStyle="1" w:styleId="1B08D3A1717F47269B67CFBA58D5DCFA">
    <w:name w:val="1B08D3A1717F47269B67CFBA58D5DCFA"/>
  </w:style>
  <w:style w:type="paragraph" w:customStyle="1" w:styleId="48E93E77AA14450C897C8E16A60B0ECD">
    <w:name w:val="48E93E77AA14450C897C8E16A60B0ECD"/>
  </w:style>
  <w:style w:type="paragraph" w:customStyle="1" w:styleId="F59568FC0E38478E8EBDA177E0B320E5">
    <w:name w:val="F59568FC0E38478E8EBDA177E0B320E5"/>
  </w:style>
  <w:style w:type="paragraph" w:customStyle="1" w:styleId="E021FF44FA5B4F16AEF69875A9009EA8">
    <w:name w:val="E021FF44FA5B4F16AEF69875A9009EA8"/>
  </w:style>
  <w:style w:type="paragraph" w:customStyle="1" w:styleId="F2472E7CE77B48158CD752B9549AF01B">
    <w:name w:val="F2472E7CE77B48158CD752B9549AF01B"/>
  </w:style>
  <w:style w:type="paragraph" w:customStyle="1" w:styleId="EE9A7CFCF36244F09C9FBF5C5312800C">
    <w:name w:val="EE9A7CFCF36244F09C9FBF5C5312800C"/>
  </w:style>
  <w:style w:type="paragraph" w:customStyle="1" w:styleId="0B21490D9CFA49ABAFDF11A530F9C496">
    <w:name w:val="0B21490D9CFA49ABAFDF11A530F9C496"/>
  </w:style>
  <w:style w:type="paragraph" w:customStyle="1" w:styleId="23BBDF15B59C49C58D63A05131FE1F26">
    <w:name w:val="23BBDF15B59C49C58D63A05131FE1F26"/>
  </w:style>
  <w:style w:type="paragraph" w:customStyle="1" w:styleId="330F077D24DA4299A94E4DBEC08F1F5D">
    <w:name w:val="330F077D24DA4299A94E4DBEC08F1F5D"/>
  </w:style>
  <w:style w:type="paragraph" w:customStyle="1" w:styleId="CC8431678F3644C294B2483BEBE0744C">
    <w:name w:val="CC8431678F3644C294B2483BEBE0744C"/>
  </w:style>
  <w:style w:type="paragraph" w:customStyle="1" w:styleId="F8A402633C744B98B5874733D41A1C0E">
    <w:name w:val="F8A402633C744B98B5874733D41A1C0E"/>
  </w:style>
  <w:style w:type="paragraph" w:customStyle="1" w:styleId="E85E8BD079EA400BB83334B84D62E27F">
    <w:name w:val="E85E8BD079EA400BB83334B84D62E27F"/>
  </w:style>
  <w:style w:type="paragraph" w:customStyle="1" w:styleId="B525DDCE7B7D4CD290CC3DC54C4E9452">
    <w:name w:val="B525DDCE7B7D4CD290CC3DC54C4E9452"/>
  </w:style>
  <w:style w:type="paragraph" w:customStyle="1" w:styleId="ECD445374C3348FC8F8ADA9BB459E5E2">
    <w:name w:val="ECD445374C3348FC8F8ADA9BB459E5E2"/>
  </w:style>
  <w:style w:type="paragraph" w:customStyle="1" w:styleId="13A8E5F1657541469CE439F152BDA5A9">
    <w:name w:val="13A8E5F1657541469CE439F152BDA5A9"/>
  </w:style>
  <w:style w:type="paragraph" w:customStyle="1" w:styleId="6483F90A2E3E44F59EC76EDAB1881049">
    <w:name w:val="6483F90A2E3E44F59EC76EDAB1881049"/>
  </w:style>
  <w:style w:type="paragraph" w:customStyle="1" w:styleId="B1D1AA93A9504E2FA62F33882A2D6E8B">
    <w:name w:val="B1D1AA93A9504E2FA62F33882A2D6E8B"/>
  </w:style>
  <w:style w:type="paragraph" w:customStyle="1" w:styleId="C08B80FB4C88481594ADA7E7F8D166E2">
    <w:name w:val="C08B80FB4C88481594ADA7E7F8D166E2"/>
  </w:style>
  <w:style w:type="paragraph" w:customStyle="1" w:styleId="B9C85EC122FA4CF6A72596A210AD36D7">
    <w:name w:val="B9C85EC122FA4CF6A72596A210AD36D7"/>
  </w:style>
  <w:style w:type="paragraph" w:customStyle="1" w:styleId="2AA2098F666F4F20AE6082F06817011E">
    <w:name w:val="2AA2098F666F4F20AE6082F06817011E"/>
  </w:style>
  <w:style w:type="paragraph" w:customStyle="1" w:styleId="6644F0CE1A224D05A4DF71D7F8949490">
    <w:name w:val="6644F0CE1A224D05A4DF71D7F8949490"/>
  </w:style>
  <w:style w:type="paragraph" w:customStyle="1" w:styleId="14226C20847743C498803086E46A8756">
    <w:name w:val="14226C20847743C498803086E46A8756"/>
  </w:style>
  <w:style w:type="paragraph" w:customStyle="1" w:styleId="BB3D5FB5A3C2427F84A0D98F606718AE">
    <w:name w:val="BB3D5FB5A3C2427F84A0D98F606718AE"/>
  </w:style>
  <w:style w:type="paragraph" w:customStyle="1" w:styleId="F144AAC92A5C4CD3BC0DE9F00AD42C90">
    <w:name w:val="F144AAC92A5C4CD3BC0DE9F00AD42C90"/>
  </w:style>
  <w:style w:type="paragraph" w:customStyle="1" w:styleId="4E1413EF070144E68CE25F5B0DEEEA9A">
    <w:name w:val="4E1413EF070144E68CE25F5B0DEEEA9A"/>
  </w:style>
  <w:style w:type="paragraph" w:customStyle="1" w:styleId="E8AD38AF213548C3841249A3F5472C16">
    <w:name w:val="E8AD38AF213548C3841249A3F5472C16"/>
  </w:style>
  <w:style w:type="paragraph" w:customStyle="1" w:styleId="2169EEE1EC154E719AC8AE6057988B47">
    <w:name w:val="2169EEE1EC154E719AC8AE6057988B47"/>
  </w:style>
  <w:style w:type="paragraph" w:customStyle="1" w:styleId="A56522692827429D948EC8B6F8C07BD5">
    <w:name w:val="A56522692827429D948EC8B6F8C07BD5"/>
  </w:style>
  <w:style w:type="paragraph" w:customStyle="1" w:styleId="0BFECC71FE3F48D0B08E3AF2F1C14EBF">
    <w:name w:val="0BFECC71FE3F48D0B08E3AF2F1C14EBF"/>
  </w:style>
  <w:style w:type="paragraph" w:customStyle="1" w:styleId="1506098F641548C39BBF80E4323A9ACD">
    <w:name w:val="1506098F641548C39BBF80E4323A9ACD"/>
  </w:style>
  <w:style w:type="paragraph" w:customStyle="1" w:styleId="645178E6EF7B44288A7BF3358F851A1E">
    <w:name w:val="645178E6EF7B44288A7BF3358F851A1E"/>
  </w:style>
  <w:style w:type="paragraph" w:customStyle="1" w:styleId="E367AD8511E9453695E92779B0C62F91">
    <w:name w:val="E367AD8511E9453695E92779B0C62F91"/>
  </w:style>
  <w:style w:type="paragraph" w:customStyle="1" w:styleId="FB53064FB29F4DB1A279BE49DD067C4F">
    <w:name w:val="FB53064FB29F4DB1A279BE49DD067C4F"/>
  </w:style>
  <w:style w:type="paragraph" w:customStyle="1" w:styleId="2BD05138BE6643E1A8520CEC5C8FE15B">
    <w:name w:val="2BD05138BE6643E1A8520CEC5C8FE15B"/>
  </w:style>
  <w:style w:type="paragraph" w:customStyle="1" w:styleId="D8D2988FFC244DC5BF8398D9D3C9BC4A">
    <w:name w:val="D8D2988FFC244DC5BF8398D9D3C9BC4A"/>
  </w:style>
  <w:style w:type="paragraph" w:customStyle="1" w:styleId="7E16D72040884439AB2E71BAABB84C45">
    <w:name w:val="7E16D72040884439AB2E71BAABB84C45"/>
  </w:style>
  <w:style w:type="paragraph" w:customStyle="1" w:styleId="1439BDEB03C047B5B766AC8E4D429BCC">
    <w:name w:val="1439BDEB03C047B5B766AC8E4D429BCC"/>
  </w:style>
  <w:style w:type="paragraph" w:customStyle="1" w:styleId="CFCD8E1B9D764B73AD4A568EE9623AF9">
    <w:name w:val="CFCD8E1B9D764B73AD4A568EE9623AF9"/>
  </w:style>
  <w:style w:type="paragraph" w:customStyle="1" w:styleId="1AE65B87124341FC8DB838A3BC484971">
    <w:name w:val="1AE65B87124341FC8DB838A3BC484971"/>
  </w:style>
  <w:style w:type="paragraph" w:customStyle="1" w:styleId="15EF2A49B2BB42C0B934F34D0C297A78">
    <w:name w:val="15EF2A49B2BB42C0B934F34D0C297A78"/>
  </w:style>
  <w:style w:type="paragraph" w:customStyle="1" w:styleId="A792CE44428340308E8940127B87DBED">
    <w:name w:val="A792CE44428340308E8940127B87DBED"/>
  </w:style>
  <w:style w:type="paragraph" w:customStyle="1" w:styleId="EDC76EFC9652455D9AE79EB8F44C4E13">
    <w:name w:val="EDC76EFC9652455D9AE79EB8F44C4E13"/>
  </w:style>
  <w:style w:type="paragraph" w:customStyle="1" w:styleId="F5418F7785D145F59F13A7FCE5328A09">
    <w:name w:val="F5418F7785D145F59F13A7FCE5328A09"/>
  </w:style>
  <w:style w:type="paragraph" w:customStyle="1" w:styleId="7B48C7A83F4E41839D24BBD195E947DA">
    <w:name w:val="7B48C7A83F4E41839D24BBD195E947DA"/>
  </w:style>
  <w:style w:type="paragraph" w:customStyle="1" w:styleId="97813E3086BD4AA78DCAD5FF169B9A73">
    <w:name w:val="97813E3086BD4AA78DCAD5FF169B9A73"/>
  </w:style>
  <w:style w:type="paragraph" w:customStyle="1" w:styleId="F91BD893D45840F0A37897549C5775E8">
    <w:name w:val="F91BD893D45840F0A37897549C5775E8"/>
  </w:style>
  <w:style w:type="paragraph" w:customStyle="1" w:styleId="AA9F53F9332F4529ADCBD82446A58740">
    <w:name w:val="AA9F53F9332F4529ADCBD82446A58740"/>
  </w:style>
  <w:style w:type="paragraph" w:customStyle="1" w:styleId="FA2702EA32D847C1A1DBE38A735E2A2B">
    <w:name w:val="FA2702EA32D847C1A1DBE38A735E2A2B"/>
  </w:style>
  <w:style w:type="paragraph" w:customStyle="1" w:styleId="1A6FA287D4C8421D85599DD4D7056B5F">
    <w:name w:val="1A6FA287D4C8421D85599DD4D7056B5F"/>
  </w:style>
  <w:style w:type="paragraph" w:customStyle="1" w:styleId="CB78B8281E93459ABD107ADD4A970A15">
    <w:name w:val="CB78B8281E93459ABD107ADD4A970A15"/>
  </w:style>
  <w:style w:type="paragraph" w:customStyle="1" w:styleId="118F0FD8425E45B5989B7FAF260971D6">
    <w:name w:val="118F0FD8425E45B5989B7FAF260971D6"/>
  </w:style>
  <w:style w:type="paragraph" w:customStyle="1" w:styleId="A740E17828844676AEF43A27C438D69F">
    <w:name w:val="A740E17828844676AEF43A27C438D69F"/>
  </w:style>
  <w:style w:type="paragraph" w:customStyle="1" w:styleId="3D4C7BF8869C48C398257D5C429A90D1">
    <w:name w:val="3D4C7BF8869C48C398257D5C429A90D1"/>
  </w:style>
  <w:style w:type="paragraph" w:customStyle="1" w:styleId="283696FFD13848599F33E7D996A53069">
    <w:name w:val="283696FFD13848599F33E7D996A53069"/>
  </w:style>
  <w:style w:type="paragraph" w:customStyle="1" w:styleId="1CE64DD0B0054941895A173EEE42415C">
    <w:name w:val="1CE64DD0B0054941895A173EEE42415C"/>
  </w:style>
  <w:style w:type="paragraph" w:customStyle="1" w:styleId="7D11DC670730416B8D95ADA6EC04122F">
    <w:name w:val="7D11DC670730416B8D95ADA6EC04122F"/>
  </w:style>
  <w:style w:type="paragraph" w:customStyle="1" w:styleId="EE06E6495B084F8FB8E36EF42429E672">
    <w:name w:val="EE06E6495B084F8FB8E36EF42429E672"/>
  </w:style>
  <w:style w:type="paragraph" w:customStyle="1" w:styleId="4787AE2DFA304FA0B0322B904C5FFFAF">
    <w:name w:val="4787AE2DFA304FA0B0322B904C5FFFAF"/>
  </w:style>
  <w:style w:type="paragraph" w:customStyle="1" w:styleId="34C421A9A48C4CBAB60ACE6A7E38905A">
    <w:name w:val="34C421A9A48C4CBAB60ACE6A7E38905A"/>
  </w:style>
  <w:style w:type="paragraph" w:customStyle="1" w:styleId="309FF2ED0FF640558BB08E16E3F42C7E">
    <w:name w:val="309FF2ED0FF640558BB08E16E3F42C7E"/>
  </w:style>
  <w:style w:type="paragraph" w:customStyle="1" w:styleId="212A82A934044B10AE07531FA9FC80E0">
    <w:name w:val="212A82A934044B10AE07531FA9FC80E0"/>
  </w:style>
  <w:style w:type="paragraph" w:customStyle="1" w:styleId="EC4871A1C582462D9E591BC45DB0B473">
    <w:name w:val="EC4871A1C582462D9E591BC45DB0B473"/>
  </w:style>
  <w:style w:type="paragraph" w:customStyle="1" w:styleId="D4C534331959400EA2502A545B8E2C97">
    <w:name w:val="D4C534331959400EA2502A545B8E2C97"/>
  </w:style>
  <w:style w:type="paragraph" w:customStyle="1" w:styleId="FB1C40A04B2C47AC8B5538C0D2E19FE4">
    <w:name w:val="FB1C40A04B2C47AC8B5538C0D2E19FE4"/>
  </w:style>
  <w:style w:type="paragraph" w:customStyle="1" w:styleId="6628E01417B14855B720CC7B284A091E">
    <w:name w:val="6628E01417B14855B720CC7B284A091E"/>
  </w:style>
  <w:style w:type="paragraph" w:customStyle="1" w:styleId="75F3751554294D72A2894DB2240669AF">
    <w:name w:val="75F3751554294D72A2894DB2240669AF"/>
  </w:style>
  <w:style w:type="paragraph" w:customStyle="1" w:styleId="DC545CDD997948DC90BFE57315E8ECE9">
    <w:name w:val="DC545CDD997948DC90BFE57315E8ECE9"/>
  </w:style>
  <w:style w:type="paragraph" w:customStyle="1" w:styleId="AD6D43AF18B54EC5AA81711EC51F85F2">
    <w:name w:val="AD6D43AF18B54EC5AA81711EC51F85F2"/>
  </w:style>
  <w:style w:type="paragraph" w:customStyle="1" w:styleId="C7B853E217EF4CFABE6179D6E5526CFF">
    <w:name w:val="C7B853E217EF4CFABE6179D6E5526CFF"/>
  </w:style>
  <w:style w:type="paragraph" w:customStyle="1" w:styleId="37BE2897401041D48F583FD2406C3A27">
    <w:name w:val="37BE2897401041D48F583FD2406C3A27"/>
  </w:style>
  <w:style w:type="paragraph" w:customStyle="1" w:styleId="A98C7DC8FEBD4F2BBA7E13C1B185B393">
    <w:name w:val="A98C7DC8FEBD4F2BBA7E13C1B185B393"/>
  </w:style>
  <w:style w:type="paragraph" w:customStyle="1" w:styleId="79B46764D3A040B399566238C074C805">
    <w:name w:val="79B46764D3A040B399566238C074C805"/>
  </w:style>
  <w:style w:type="paragraph" w:customStyle="1" w:styleId="D26EB2C08D7A4FE1AC60E5A5836FD273">
    <w:name w:val="D26EB2C08D7A4FE1AC60E5A5836FD273"/>
  </w:style>
  <w:style w:type="paragraph" w:customStyle="1" w:styleId="6CB3BB22C29448FA851C5A858586BCCC">
    <w:name w:val="6CB3BB22C29448FA851C5A858586BCCC"/>
  </w:style>
  <w:style w:type="paragraph" w:customStyle="1" w:styleId="BCE4A61CA28A44BBAF68E7F8B8C75B8D">
    <w:name w:val="BCE4A61CA28A44BBAF68E7F8B8C75B8D"/>
  </w:style>
  <w:style w:type="paragraph" w:customStyle="1" w:styleId="9C0BF8EE9FD14984BED02C4EA8E7579C">
    <w:name w:val="9C0BF8EE9FD14984BED02C4EA8E7579C"/>
  </w:style>
  <w:style w:type="paragraph" w:customStyle="1" w:styleId="66E35639B5B24FCABD9EE3E6BE5039A8">
    <w:name w:val="66E35639B5B24FCABD9EE3E6BE5039A8"/>
  </w:style>
  <w:style w:type="paragraph" w:customStyle="1" w:styleId="ECBFCA5E73A44148BFC9FFF10650909C">
    <w:name w:val="ECBFCA5E73A44148BFC9FFF10650909C"/>
  </w:style>
  <w:style w:type="paragraph" w:customStyle="1" w:styleId="49F48BE5EDA5415AAA8D05A7FD87FB7F">
    <w:name w:val="49F48BE5EDA5415AAA8D05A7FD87FB7F"/>
  </w:style>
  <w:style w:type="paragraph" w:customStyle="1" w:styleId="CBFCACD368054776B6DBEFD14341218C">
    <w:name w:val="CBFCACD368054776B6DBEFD14341218C"/>
  </w:style>
  <w:style w:type="paragraph" w:customStyle="1" w:styleId="E03CDD983EEA44DE802DCDB6EB7D9E6C">
    <w:name w:val="E03CDD983EEA44DE802DCDB6EB7D9E6C"/>
  </w:style>
  <w:style w:type="paragraph" w:customStyle="1" w:styleId="D0D9E20B06F441E8A72F3BD16C2D7151">
    <w:name w:val="D0D9E20B06F441E8A72F3BD16C2D7151"/>
  </w:style>
  <w:style w:type="paragraph" w:customStyle="1" w:styleId="7F72D4748AB04122B3D681D549837C74">
    <w:name w:val="7F72D4748AB04122B3D681D549837C74"/>
  </w:style>
  <w:style w:type="paragraph" w:customStyle="1" w:styleId="162998F3E57B405A9CF66831767B33AA">
    <w:name w:val="162998F3E57B405A9CF66831767B33AA"/>
  </w:style>
  <w:style w:type="paragraph" w:customStyle="1" w:styleId="8F8FF0C3618F470C8DF278002394F4F3">
    <w:name w:val="8F8FF0C3618F470C8DF278002394F4F3"/>
  </w:style>
  <w:style w:type="paragraph" w:customStyle="1" w:styleId="5C46C024DA814034B72D0C6951D25867">
    <w:name w:val="5C46C024DA814034B72D0C6951D25867"/>
  </w:style>
  <w:style w:type="paragraph" w:customStyle="1" w:styleId="6035236B93B847C9A7F9F59E5F0D59E3">
    <w:name w:val="6035236B93B847C9A7F9F59E5F0D59E3"/>
  </w:style>
  <w:style w:type="paragraph" w:customStyle="1" w:styleId="4CAA6EBF5ACE469980E89A8A3AFC1090">
    <w:name w:val="4CAA6EBF5ACE469980E89A8A3AFC1090"/>
  </w:style>
  <w:style w:type="paragraph" w:customStyle="1" w:styleId="6EFB3C4DAA4F4B19BB270B086A12A71E">
    <w:name w:val="6EFB3C4DAA4F4B19BB270B086A12A71E"/>
  </w:style>
  <w:style w:type="paragraph" w:customStyle="1" w:styleId="AD2F317723064D578B538913CE2BBBD4">
    <w:name w:val="AD2F317723064D578B538913CE2BBBD4"/>
  </w:style>
  <w:style w:type="paragraph" w:customStyle="1" w:styleId="89BF99D42AD14519AF35289C303D6DF7">
    <w:name w:val="89BF99D42AD14519AF35289C303D6DF7"/>
  </w:style>
  <w:style w:type="paragraph" w:customStyle="1" w:styleId="1CB8E72781E84E379A5CAE35FF9B2A09">
    <w:name w:val="1CB8E72781E84E379A5CAE35FF9B2A09"/>
  </w:style>
  <w:style w:type="paragraph" w:customStyle="1" w:styleId="5A02B1D8E8D842E19FDBCDCD435A1F40">
    <w:name w:val="5A02B1D8E8D842E19FDBCDCD435A1F40"/>
  </w:style>
  <w:style w:type="paragraph" w:customStyle="1" w:styleId="1C68565EEC614EC78107524BCA4E2F19">
    <w:name w:val="1C68565EEC614EC78107524BCA4E2F19"/>
  </w:style>
  <w:style w:type="paragraph" w:customStyle="1" w:styleId="3791C2FC1E7A4A62B36A8ADDEC554199">
    <w:name w:val="3791C2FC1E7A4A62B36A8ADDEC554199"/>
  </w:style>
  <w:style w:type="paragraph" w:customStyle="1" w:styleId="A6D0632166F34172B2BBEEB7BA610B22">
    <w:name w:val="A6D0632166F34172B2BBEEB7BA610B22"/>
  </w:style>
  <w:style w:type="paragraph" w:customStyle="1" w:styleId="61821C7C767C44959C935D537886072D">
    <w:name w:val="61821C7C767C44959C935D537886072D"/>
  </w:style>
  <w:style w:type="paragraph" w:customStyle="1" w:styleId="0BC3A071626E4D19A7317908136B2BF4">
    <w:name w:val="0BC3A071626E4D19A7317908136B2BF4"/>
  </w:style>
  <w:style w:type="paragraph" w:customStyle="1" w:styleId="8D96FA5017364C6688AF365730EDD4DF">
    <w:name w:val="8D96FA5017364C6688AF365730EDD4DF"/>
  </w:style>
  <w:style w:type="paragraph" w:customStyle="1" w:styleId="CA1814B3E7FF4D76BAAE512B68BBECB7">
    <w:name w:val="CA1814B3E7FF4D76BAAE512B68BBECB7"/>
  </w:style>
  <w:style w:type="paragraph" w:customStyle="1" w:styleId="3508B558D26F4685880D5F9804162507">
    <w:name w:val="3508B558D26F4685880D5F9804162507"/>
  </w:style>
  <w:style w:type="paragraph" w:customStyle="1" w:styleId="40511457C8F541A88391BECF8C7A0ABB">
    <w:name w:val="40511457C8F541A88391BECF8C7A0ABB"/>
  </w:style>
  <w:style w:type="paragraph" w:customStyle="1" w:styleId="C3A82A3A8DC942E5BF89E9196CACC3BD">
    <w:name w:val="C3A82A3A8DC942E5BF89E9196CACC3BD"/>
  </w:style>
  <w:style w:type="paragraph" w:customStyle="1" w:styleId="14C03B3EA2994C43A9EF8D304DAC684E">
    <w:name w:val="14C03B3EA2994C43A9EF8D304DAC684E"/>
  </w:style>
  <w:style w:type="paragraph" w:customStyle="1" w:styleId="2026F4626E224DA6AF13CFE06FECBA76">
    <w:name w:val="2026F4626E224DA6AF13CFE06FECBA76"/>
  </w:style>
  <w:style w:type="paragraph" w:customStyle="1" w:styleId="5E2184E347A94D4A99ABD7B2DD0AD0D6">
    <w:name w:val="5E2184E347A94D4A99ABD7B2DD0AD0D6"/>
  </w:style>
  <w:style w:type="paragraph" w:customStyle="1" w:styleId="5725F9A465C74AA8821DAC07055DF6CE">
    <w:name w:val="5725F9A465C74AA8821DAC07055DF6CE"/>
  </w:style>
  <w:style w:type="paragraph" w:customStyle="1" w:styleId="08F6E2D3848F4A458D179AA02F9D8746">
    <w:name w:val="08F6E2D3848F4A458D179AA02F9D8746"/>
  </w:style>
  <w:style w:type="paragraph" w:customStyle="1" w:styleId="D8127A29C93D414583406C95FA2BD8CD">
    <w:name w:val="D8127A29C93D414583406C95FA2BD8CD"/>
  </w:style>
  <w:style w:type="paragraph" w:customStyle="1" w:styleId="872A45362F66403C95A9EFFF5AC89351">
    <w:name w:val="872A45362F66403C95A9EFFF5AC89351"/>
  </w:style>
  <w:style w:type="paragraph" w:customStyle="1" w:styleId="2134F1DD8CAF4219BE300CC8E46F5B35">
    <w:name w:val="2134F1DD8CAF4219BE300CC8E46F5B35"/>
  </w:style>
  <w:style w:type="paragraph" w:customStyle="1" w:styleId="EA444FF319224FB8AA58503AF63523CA">
    <w:name w:val="EA444FF319224FB8AA58503AF63523CA"/>
  </w:style>
  <w:style w:type="paragraph" w:customStyle="1" w:styleId="51C7F1E2A0CC47F48CFCCC3ACC8159E9">
    <w:name w:val="51C7F1E2A0CC47F48CFCCC3ACC8159E9"/>
  </w:style>
  <w:style w:type="paragraph" w:customStyle="1" w:styleId="F70E202F13F74F93A745693C43ECA57C">
    <w:name w:val="F70E202F13F74F93A745693C43ECA57C"/>
  </w:style>
  <w:style w:type="paragraph" w:customStyle="1" w:styleId="4BF60826EFBD4562995BCB9BC8B98348">
    <w:name w:val="4BF60826EFBD4562995BCB9BC8B98348"/>
  </w:style>
  <w:style w:type="paragraph" w:customStyle="1" w:styleId="92584D1DB30049ED9B24E702D00320CC">
    <w:name w:val="92584D1DB30049ED9B24E702D00320CC"/>
  </w:style>
  <w:style w:type="paragraph" w:customStyle="1" w:styleId="98F4579DDD6C4DFABD1C2C59C5245E5E">
    <w:name w:val="98F4579DDD6C4DFABD1C2C59C5245E5E"/>
  </w:style>
  <w:style w:type="paragraph" w:customStyle="1" w:styleId="09DC8B3882894BDC80A497441C942620">
    <w:name w:val="09DC8B3882894BDC80A497441C942620"/>
  </w:style>
  <w:style w:type="paragraph" w:customStyle="1" w:styleId="0C125AE9A5964B80880A107C43758E72">
    <w:name w:val="0C125AE9A5964B80880A107C43758E72"/>
  </w:style>
  <w:style w:type="paragraph" w:customStyle="1" w:styleId="5BE1402F5C0247F18496E36C1B07F49F">
    <w:name w:val="5BE1402F5C0247F18496E36C1B07F49F"/>
  </w:style>
  <w:style w:type="paragraph" w:customStyle="1" w:styleId="662942A93154449FA0B42FB31565F489">
    <w:name w:val="662942A93154449FA0B42FB31565F489"/>
  </w:style>
  <w:style w:type="paragraph" w:customStyle="1" w:styleId="2A3A8A09B5524F59AC16CD5A382827D3">
    <w:name w:val="2A3A8A09B5524F59AC16CD5A382827D3"/>
  </w:style>
  <w:style w:type="paragraph" w:customStyle="1" w:styleId="C21AB1DA5AD14422AA16B4E8EA7CF19C">
    <w:name w:val="C21AB1DA5AD14422AA16B4E8EA7CF19C"/>
  </w:style>
  <w:style w:type="paragraph" w:customStyle="1" w:styleId="6E5B61F0635D4387B096FC0EA2BB6A3D">
    <w:name w:val="6E5B61F0635D4387B096FC0EA2BB6A3D"/>
  </w:style>
  <w:style w:type="paragraph" w:customStyle="1" w:styleId="3B95781A231E4EE0A2FC5544EC2378F8">
    <w:name w:val="3B95781A231E4EE0A2FC5544EC2378F8"/>
  </w:style>
  <w:style w:type="paragraph" w:customStyle="1" w:styleId="29D4F45C7DBF4E92A1664836E59588F9">
    <w:name w:val="29D4F45C7DBF4E92A1664836E59588F9"/>
  </w:style>
  <w:style w:type="paragraph" w:customStyle="1" w:styleId="65A4CC81D0A14225BF3D7C45932F376D">
    <w:name w:val="65A4CC81D0A14225BF3D7C45932F376D"/>
  </w:style>
  <w:style w:type="paragraph" w:customStyle="1" w:styleId="0E53CA509B1840EABF034D20194FECA9">
    <w:name w:val="0E53CA509B1840EABF034D20194FECA9"/>
  </w:style>
  <w:style w:type="paragraph" w:customStyle="1" w:styleId="506C551EC97E4E46A1D836A56CDFAC59">
    <w:name w:val="506C551EC97E4E46A1D836A56CDFAC59"/>
  </w:style>
  <w:style w:type="paragraph" w:customStyle="1" w:styleId="6448D4ED32DF4303BE4988938A48078A">
    <w:name w:val="6448D4ED32DF4303BE4988938A48078A"/>
  </w:style>
  <w:style w:type="paragraph" w:customStyle="1" w:styleId="9547765CC0DA4BB4A9FD29D357D1F138">
    <w:name w:val="9547765CC0DA4BB4A9FD29D357D1F138"/>
  </w:style>
  <w:style w:type="paragraph" w:customStyle="1" w:styleId="7A3B34C530684D3FAE49A32F96121C5B">
    <w:name w:val="7A3B34C530684D3FAE49A32F96121C5B"/>
  </w:style>
  <w:style w:type="paragraph" w:customStyle="1" w:styleId="B069E8D4AC2F47DE939CEE55B16E292C">
    <w:name w:val="B069E8D4AC2F47DE939CEE55B16E292C"/>
  </w:style>
  <w:style w:type="paragraph" w:customStyle="1" w:styleId="62CE89E8304C4A879A11AD2235B7E802">
    <w:name w:val="62CE89E8304C4A879A11AD2235B7E802"/>
  </w:style>
  <w:style w:type="paragraph" w:customStyle="1" w:styleId="EBBF6413F70049759AB89D3A9E161272">
    <w:name w:val="EBBF6413F70049759AB89D3A9E161272"/>
  </w:style>
  <w:style w:type="paragraph" w:customStyle="1" w:styleId="9F59ED077353456492332AEDFA33AD2D">
    <w:name w:val="9F59ED077353456492332AEDFA33AD2D"/>
  </w:style>
  <w:style w:type="paragraph" w:customStyle="1" w:styleId="E6E18C4B46014D32AE3CA9F43AF29446">
    <w:name w:val="E6E18C4B46014D32AE3CA9F43AF29446"/>
  </w:style>
  <w:style w:type="paragraph" w:customStyle="1" w:styleId="B3673082B1124EE2922DB1237DA693E5">
    <w:name w:val="B3673082B1124EE2922DB1237DA693E5"/>
  </w:style>
  <w:style w:type="paragraph" w:customStyle="1" w:styleId="84B2BCB8EFAD4F3ABF2E4C7A83556748">
    <w:name w:val="84B2BCB8EFAD4F3ABF2E4C7A83556748"/>
  </w:style>
  <w:style w:type="paragraph" w:customStyle="1" w:styleId="B867370787B24FACBF9216DA8CF19661">
    <w:name w:val="B867370787B24FACBF9216DA8CF19661"/>
  </w:style>
  <w:style w:type="paragraph" w:customStyle="1" w:styleId="E666B040D68D4EF689B396EC7FEFCFDD">
    <w:name w:val="E666B040D68D4EF689B396EC7FEFCFDD"/>
  </w:style>
  <w:style w:type="paragraph" w:customStyle="1" w:styleId="C7E532C9989245B3926C5E908657CE8A">
    <w:name w:val="C7E532C9989245B3926C5E908657CE8A"/>
  </w:style>
  <w:style w:type="paragraph" w:customStyle="1" w:styleId="CCEFE304DDA44B27BFF0EA044982F557">
    <w:name w:val="CCEFE304DDA44B27BFF0EA044982F557"/>
  </w:style>
  <w:style w:type="paragraph" w:customStyle="1" w:styleId="86EE409552244AD9ACE0E0DC63C97687">
    <w:name w:val="86EE409552244AD9ACE0E0DC63C97687"/>
  </w:style>
  <w:style w:type="paragraph" w:customStyle="1" w:styleId="0EA89C0D90864B30BEDEB327B63023FF">
    <w:name w:val="0EA89C0D90864B30BEDEB327B63023FF"/>
  </w:style>
  <w:style w:type="paragraph" w:customStyle="1" w:styleId="5B35A866CEB6471CA66742294B446888">
    <w:name w:val="5B35A866CEB6471CA66742294B446888"/>
  </w:style>
  <w:style w:type="paragraph" w:customStyle="1" w:styleId="CFE8861FA9B042D08F290C8D99E3243F">
    <w:name w:val="CFE8861FA9B042D08F290C8D99E3243F"/>
  </w:style>
  <w:style w:type="paragraph" w:customStyle="1" w:styleId="6B061FB347304711AB169DF422E0AADB">
    <w:name w:val="6B061FB347304711AB169DF422E0AADB"/>
  </w:style>
  <w:style w:type="paragraph" w:customStyle="1" w:styleId="2DABD6E7625B488D9918E5C873B57D9B">
    <w:name w:val="2DABD6E7625B488D9918E5C873B57D9B"/>
  </w:style>
  <w:style w:type="paragraph" w:customStyle="1" w:styleId="E66AB173DC5E43C58A268CB2CC49EFFF">
    <w:name w:val="E66AB173DC5E43C58A268CB2CC49EFFF"/>
  </w:style>
  <w:style w:type="paragraph" w:customStyle="1" w:styleId="353E617AB55B4E8F951DFFA36713417D">
    <w:name w:val="353E617AB55B4E8F951DFFA36713417D"/>
  </w:style>
  <w:style w:type="paragraph" w:customStyle="1" w:styleId="5E70A8D77300437AB2B8422BC28C2FE8">
    <w:name w:val="5E70A8D77300437AB2B8422BC28C2FE8"/>
  </w:style>
  <w:style w:type="paragraph" w:customStyle="1" w:styleId="9522D9C3CFB34F4DA3E97942342C3CBB">
    <w:name w:val="9522D9C3CFB34F4DA3E97942342C3CBB"/>
  </w:style>
  <w:style w:type="paragraph" w:customStyle="1" w:styleId="B1B0C32ABD50495D9C30A3AD471488D4">
    <w:name w:val="B1B0C32ABD50495D9C30A3AD471488D4"/>
  </w:style>
  <w:style w:type="paragraph" w:customStyle="1" w:styleId="54DC532824844D1DA5F1FF064C2ADC62">
    <w:name w:val="54DC532824844D1DA5F1FF064C2ADC62"/>
  </w:style>
  <w:style w:type="paragraph" w:customStyle="1" w:styleId="AE96ECF7AD244DC68BE429D5CA27FEB4">
    <w:name w:val="AE96ECF7AD244DC68BE429D5CA27FEB4"/>
  </w:style>
  <w:style w:type="paragraph" w:customStyle="1" w:styleId="1D8CFF56CD5F421788E3B73DBBBEC966">
    <w:name w:val="1D8CFF56CD5F421788E3B73DBBBEC966"/>
  </w:style>
  <w:style w:type="paragraph" w:customStyle="1" w:styleId="E3286C6B6B7D411BBAEAA3293136242C">
    <w:name w:val="E3286C6B6B7D411BBAEAA3293136242C"/>
  </w:style>
  <w:style w:type="paragraph" w:customStyle="1" w:styleId="C39F1CF4C56A4FE6B20AEBDBC5670910">
    <w:name w:val="C39F1CF4C56A4FE6B20AEBDBC5670910"/>
  </w:style>
  <w:style w:type="paragraph" w:customStyle="1" w:styleId="12B33D558ED74400B91A81571EF7826B">
    <w:name w:val="12B33D558ED74400B91A81571EF7826B"/>
  </w:style>
  <w:style w:type="paragraph" w:customStyle="1" w:styleId="79752E6137C042FFB1861E990CDDC48C">
    <w:name w:val="79752E6137C042FFB1861E990CDDC48C"/>
  </w:style>
  <w:style w:type="paragraph" w:customStyle="1" w:styleId="99634710B7AF4A9EB43857CAD3C586F2">
    <w:name w:val="99634710B7AF4A9EB43857CAD3C586F2"/>
  </w:style>
  <w:style w:type="paragraph" w:customStyle="1" w:styleId="0B84BD95920C49FABD2A924DA9E16644">
    <w:name w:val="0B84BD95920C49FABD2A924DA9E16644"/>
  </w:style>
  <w:style w:type="paragraph" w:customStyle="1" w:styleId="B75410ABA8854C489087D87C152A9E4E">
    <w:name w:val="B75410ABA8854C489087D87C152A9E4E"/>
  </w:style>
  <w:style w:type="paragraph" w:customStyle="1" w:styleId="65552C22111F4D3CAD5EE77203BE79BC">
    <w:name w:val="65552C22111F4D3CAD5EE77203BE79BC"/>
  </w:style>
  <w:style w:type="paragraph" w:customStyle="1" w:styleId="3BAA00A9A7E643CFB39D89CDF415C98B">
    <w:name w:val="3BAA00A9A7E643CFB39D89CDF415C98B"/>
  </w:style>
  <w:style w:type="paragraph" w:customStyle="1" w:styleId="AAFF8829DA314F338FD413E57136C486">
    <w:name w:val="AAFF8829DA314F338FD413E57136C486"/>
  </w:style>
  <w:style w:type="paragraph" w:customStyle="1" w:styleId="81853B3522C24519879F7BA5725039B8">
    <w:name w:val="81853B3522C24519879F7BA5725039B8"/>
  </w:style>
  <w:style w:type="paragraph" w:customStyle="1" w:styleId="BA374324BCBD42CC87EA0068AA5A40A5">
    <w:name w:val="BA374324BCBD42CC87EA0068AA5A40A5"/>
  </w:style>
  <w:style w:type="paragraph" w:customStyle="1" w:styleId="2ED3472C2E664645A13C0CF6E0C770E1">
    <w:name w:val="2ED3472C2E664645A13C0CF6E0C770E1"/>
  </w:style>
  <w:style w:type="paragraph" w:customStyle="1" w:styleId="055481D13CAF49ED989BB722B2FB296B">
    <w:name w:val="055481D13CAF49ED989BB722B2FB296B"/>
  </w:style>
  <w:style w:type="paragraph" w:customStyle="1" w:styleId="F9CD4E534F7B4F339C76B787B5AC3660">
    <w:name w:val="F9CD4E534F7B4F339C76B787B5AC3660"/>
  </w:style>
  <w:style w:type="paragraph" w:customStyle="1" w:styleId="030F2818156F4DAB8D8ACBBBFCD08DC4">
    <w:name w:val="030F2818156F4DAB8D8ACBBBFCD08DC4"/>
  </w:style>
  <w:style w:type="paragraph" w:customStyle="1" w:styleId="7C7B51037A654DF282F9C2F1E7BD39B2">
    <w:name w:val="7C7B51037A654DF282F9C2F1E7BD39B2"/>
  </w:style>
  <w:style w:type="paragraph" w:customStyle="1" w:styleId="A422048E764B474CA302BC78F4F82842">
    <w:name w:val="A422048E764B474CA302BC78F4F82842"/>
  </w:style>
  <w:style w:type="paragraph" w:customStyle="1" w:styleId="172706BB8CCD420F8B82AC3AE5C745F8">
    <w:name w:val="172706BB8CCD420F8B82AC3AE5C745F8"/>
  </w:style>
  <w:style w:type="paragraph" w:customStyle="1" w:styleId="619D85689D944CDF91F4302D71C57888">
    <w:name w:val="619D85689D944CDF91F4302D71C57888"/>
  </w:style>
  <w:style w:type="paragraph" w:customStyle="1" w:styleId="016DE453ABBC49F295CFF23CA278D55B">
    <w:name w:val="016DE453ABBC49F295CFF23CA278D55B"/>
  </w:style>
  <w:style w:type="paragraph" w:customStyle="1" w:styleId="D54B5CF9DEDB461DA6DC723AE9EF1FFB">
    <w:name w:val="D54B5CF9DEDB461DA6DC723AE9EF1FFB"/>
  </w:style>
  <w:style w:type="paragraph" w:customStyle="1" w:styleId="39F9574779284983B1EE90EB4E4D0383">
    <w:name w:val="39F9574779284983B1EE90EB4E4D0383"/>
  </w:style>
  <w:style w:type="paragraph" w:customStyle="1" w:styleId="5F75FC44045E4A1D9AE329DBDC835197">
    <w:name w:val="5F75FC44045E4A1D9AE329DBDC835197"/>
  </w:style>
  <w:style w:type="paragraph" w:customStyle="1" w:styleId="A18E122F0B8C471CACF591998BB1B001">
    <w:name w:val="A18E122F0B8C471CACF591998BB1B001"/>
  </w:style>
  <w:style w:type="paragraph" w:customStyle="1" w:styleId="1CDF939BB73D40ABB9E9CBDA6C059AB6">
    <w:name w:val="1CDF939BB73D40ABB9E9CBDA6C059AB6"/>
  </w:style>
  <w:style w:type="paragraph" w:customStyle="1" w:styleId="C579989106AB4698A8E701FA89A4BF8B">
    <w:name w:val="C579989106AB4698A8E701FA89A4BF8B"/>
  </w:style>
  <w:style w:type="paragraph" w:customStyle="1" w:styleId="6DB9F8FB8FBB462CBBDDC4BDCDA5C25E">
    <w:name w:val="6DB9F8FB8FBB462CBBDDC4BDCDA5C25E"/>
  </w:style>
  <w:style w:type="paragraph" w:customStyle="1" w:styleId="E71BFCD520FD4A22B712F7867887CE9C">
    <w:name w:val="E71BFCD520FD4A22B712F7867887CE9C"/>
  </w:style>
  <w:style w:type="paragraph" w:customStyle="1" w:styleId="F3AC2B7A938444D3B55ABEE04323DAA9">
    <w:name w:val="F3AC2B7A938444D3B55ABEE04323DAA9"/>
  </w:style>
  <w:style w:type="paragraph" w:customStyle="1" w:styleId="32014A8457DE43CE96D3B6BE9F11EB00">
    <w:name w:val="32014A8457DE43CE96D3B6BE9F11EB00"/>
  </w:style>
  <w:style w:type="paragraph" w:customStyle="1" w:styleId="473DF65F11F44A698D9A08F5F6A1874B">
    <w:name w:val="473DF65F11F44A698D9A08F5F6A1874B"/>
  </w:style>
  <w:style w:type="paragraph" w:customStyle="1" w:styleId="DE8BBAEFAAF3409CB96B0772DB1251CE">
    <w:name w:val="DE8BBAEFAAF3409CB96B0772DB1251CE"/>
  </w:style>
  <w:style w:type="paragraph" w:customStyle="1" w:styleId="45C59E3FD71D4DA3A52FD718EA14C050">
    <w:name w:val="45C59E3FD71D4DA3A52FD718EA14C050"/>
  </w:style>
  <w:style w:type="paragraph" w:customStyle="1" w:styleId="627F66DA2B81480C81708568F51C8544">
    <w:name w:val="627F66DA2B81480C81708568F51C8544"/>
  </w:style>
  <w:style w:type="paragraph" w:customStyle="1" w:styleId="A8DD39E0210E465AAFDDCAB4E8301F93">
    <w:name w:val="A8DD39E0210E465AAFDDCAB4E8301F93"/>
  </w:style>
  <w:style w:type="paragraph" w:customStyle="1" w:styleId="90D2017654824AC0B95F225BE0385BD5">
    <w:name w:val="90D2017654824AC0B95F225BE0385BD5"/>
  </w:style>
  <w:style w:type="paragraph" w:customStyle="1" w:styleId="D682AE16A29742E28B4A51470FC1BEDE">
    <w:name w:val="D682AE16A29742E28B4A51470FC1BEDE"/>
  </w:style>
  <w:style w:type="paragraph" w:customStyle="1" w:styleId="691159EAF7744C8992B39B4EC682A2D0">
    <w:name w:val="691159EAF7744C8992B39B4EC682A2D0"/>
  </w:style>
  <w:style w:type="paragraph" w:customStyle="1" w:styleId="F843BB904FAC465098EC4E51DE61DBB0">
    <w:name w:val="F843BB904FAC465098EC4E51DE61DBB0"/>
  </w:style>
  <w:style w:type="paragraph" w:customStyle="1" w:styleId="6475DB1706674523820441C1EA7B6533">
    <w:name w:val="6475DB1706674523820441C1EA7B6533"/>
  </w:style>
  <w:style w:type="paragraph" w:customStyle="1" w:styleId="D9CED502E9CC44CB984377F1F89442E0">
    <w:name w:val="D9CED502E9CC44CB984377F1F89442E0"/>
  </w:style>
  <w:style w:type="paragraph" w:customStyle="1" w:styleId="2EC56A63E63A4B8EB5A63AAD469C1D92">
    <w:name w:val="2EC56A63E63A4B8EB5A63AAD469C1D92"/>
  </w:style>
  <w:style w:type="paragraph" w:customStyle="1" w:styleId="4F06BD23CE444473BB3FCA026B6BEF01">
    <w:name w:val="4F06BD23CE444473BB3FCA026B6BEF01"/>
  </w:style>
  <w:style w:type="paragraph" w:customStyle="1" w:styleId="F5C8A491A90E4E6EADAF5DBC054AF6C4">
    <w:name w:val="F5C8A491A90E4E6EADAF5DBC054AF6C4"/>
  </w:style>
  <w:style w:type="paragraph" w:customStyle="1" w:styleId="2787B182AFDD46D086F6CF70BE16B2BC">
    <w:name w:val="2787B182AFDD46D086F6CF70BE16B2BC"/>
  </w:style>
  <w:style w:type="paragraph" w:customStyle="1" w:styleId="3C53A1CDED8147FDB1D4DA95715818BA">
    <w:name w:val="3C53A1CDED8147FDB1D4DA95715818BA"/>
  </w:style>
  <w:style w:type="paragraph" w:customStyle="1" w:styleId="1ACA6F6CC3D74B9089C3F0420C0BE0BD">
    <w:name w:val="1ACA6F6CC3D74B9089C3F0420C0BE0BD"/>
  </w:style>
  <w:style w:type="paragraph" w:customStyle="1" w:styleId="AA2F9CD14A9F4C17BD69E1728834E545">
    <w:name w:val="AA2F9CD14A9F4C17BD69E1728834E545"/>
  </w:style>
  <w:style w:type="paragraph" w:customStyle="1" w:styleId="D541892989A6464EA917B920E7FED058">
    <w:name w:val="D541892989A6464EA917B920E7FED058"/>
  </w:style>
  <w:style w:type="paragraph" w:customStyle="1" w:styleId="12A31D9FE5D04B27BD56688B100C16CA">
    <w:name w:val="12A31D9FE5D04B27BD56688B100C16CA"/>
  </w:style>
  <w:style w:type="paragraph" w:customStyle="1" w:styleId="FC58E6EB379A441A89A3F32C78D2E1C0">
    <w:name w:val="FC58E6EB379A441A89A3F32C78D2E1C0"/>
  </w:style>
  <w:style w:type="paragraph" w:customStyle="1" w:styleId="F82049DED0B04C8083182E380FF32151">
    <w:name w:val="F82049DED0B04C8083182E380FF32151"/>
  </w:style>
  <w:style w:type="paragraph" w:customStyle="1" w:styleId="19F0BDE24ABC417D8ADC3713D0AA4CD0">
    <w:name w:val="19F0BDE24ABC417D8ADC3713D0AA4CD0"/>
  </w:style>
  <w:style w:type="paragraph" w:customStyle="1" w:styleId="67A71C5E73854570A2F404ECE3C016D5">
    <w:name w:val="67A71C5E73854570A2F404ECE3C016D5"/>
  </w:style>
  <w:style w:type="paragraph" w:customStyle="1" w:styleId="3A10EBC318804527B6872D1445408510">
    <w:name w:val="3A10EBC318804527B6872D1445408510"/>
  </w:style>
  <w:style w:type="paragraph" w:customStyle="1" w:styleId="1FAC1A4C4E924DF6AD17A42CF9EEA234">
    <w:name w:val="1FAC1A4C4E924DF6AD17A42CF9EEA234"/>
  </w:style>
  <w:style w:type="paragraph" w:customStyle="1" w:styleId="0D70AD21AF474311B5E8DD11F0FDA586">
    <w:name w:val="0D70AD21AF474311B5E8DD11F0FDA586"/>
  </w:style>
  <w:style w:type="paragraph" w:customStyle="1" w:styleId="55AF431375AA4952862C0C52140B53A7">
    <w:name w:val="55AF431375AA4952862C0C52140B53A7"/>
  </w:style>
  <w:style w:type="paragraph" w:customStyle="1" w:styleId="EA043DBFDAD34889BEBA007EDE7472CF">
    <w:name w:val="EA043DBFDAD34889BEBA007EDE7472CF"/>
  </w:style>
  <w:style w:type="paragraph" w:customStyle="1" w:styleId="A1C09BB62AD445F68E4E0DE68CDA07D9">
    <w:name w:val="A1C09BB62AD445F68E4E0DE68CDA07D9"/>
  </w:style>
  <w:style w:type="paragraph" w:customStyle="1" w:styleId="F4C39747A9B94C36A87244926F1AF45F">
    <w:name w:val="F4C39747A9B94C36A87244926F1AF45F"/>
  </w:style>
  <w:style w:type="paragraph" w:customStyle="1" w:styleId="24E241B3C36A40DFA1D93E7C0885C635">
    <w:name w:val="24E241B3C36A40DFA1D93E7C0885C635"/>
  </w:style>
  <w:style w:type="paragraph" w:customStyle="1" w:styleId="9843DB55561E4D65AF848F5E5091BD80">
    <w:name w:val="9843DB55561E4D65AF848F5E5091BD80"/>
  </w:style>
  <w:style w:type="paragraph" w:customStyle="1" w:styleId="0C44312D075B4948A84CE65AC099E872">
    <w:name w:val="0C44312D075B4948A84CE65AC099E872"/>
  </w:style>
  <w:style w:type="paragraph" w:customStyle="1" w:styleId="D0609A024CC3469DBA1245255C5164A3">
    <w:name w:val="D0609A024CC3469DBA1245255C5164A3"/>
  </w:style>
  <w:style w:type="paragraph" w:customStyle="1" w:styleId="82CE9985FC5B408588FBB9509183F1F6">
    <w:name w:val="82CE9985FC5B408588FBB9509183F1F6"/>
  </w:style>
  <w:style w:type="paragraph" w:customStyle="1" w:styleId="2D544EA2CA3D4884B4EE8B2E02D3DFF9">
    <w:name w:val="2D544EA2CA3D4884B4EE8B2E02D3DFF9"/>
  </w:style>
  <w:style w:type="paragraph" w:customStyle="1" w:styleId="B434BF861B444F719A307E116B1E5EA9">
    <w:name w:val="B434BF861B444F719A307E116B1E5EA9"/>
  </w:style>
  <w:style w:type="paragraph" w:customStyle="1" w:styleId="B67164EAD78C4AEF8724E0F95C3D89BE">
    <w:name w:val="B67164EAD78C4AEF8724E0F95C3D89BE"/>
  </w:style>
  <w:style w:type="paragraph" w:customStyle="1" w:styleId="B2A692D6AE804ABA839A5F2597D48CA8">
    <w:name w:val="B2A692D6AE804ABA839A5F2597D48CA8"/>
  </w:style>
  <w:style w:type="paragraph" w:customStyle="1" w:styleId="51C265FD0D014EC09476A82A31C85CF6">
    <w:name w:val="51C265FD0D014EC09476A82A31C85CF6"/>
  </w:style>
  <w:style w:type="paragraph" w:customStyle="1" w:styleId="55471E626D53411C8B7B67DFD567062C">
    <w:name w:val="55471E626D53411C8B7B67DFD567062C"/>
  </w:style>
  <w:style w:type="paragraph" w:customStyle="1" w:styleId="6493E6768C4F4217A419871CC0864177">
    <w:name w:val="6493E6768C4F4217A419871CC0864177"/>
  </w:style>
  <w:style w:type="paragraph" w:customStyle="1" w:styleId="0AAE37EF6D05424FA0DE923B37C3D121">
    <w:name w:val="0AAE37EF6D05424FA0DE923B37C3D121"/>
  </w:style>
  <w:style w:type="paragraph" w:customStyle="1" w:styleId="D7CDC05C13274195BAE53756613EA394">
    <w:name w:val="D7CDC05C13274195BAE53756613EA394"/>
  </w:style>
  <w:style w:type="paragraph" w:customStyle="1" w:styleId="97CFA14025B441599DB1240EF921A019">
    <w:name w:val="97CFA14025B441599DB1240EF921A019"/>
  </w:style>
  <w:style w:type="paragraph" w:customStyle="1" w:styleId="05A5D534713E4268BB8FF4DB3CA47897">
    <w:name w:val="05A5D534713E4268BB8FF4DB3CA47897"/>
  </w:style>
  <w:style w:type="paragraph" w:customStyle="1" w:styleId="E1D5FA081C954C4897EC9956EA20387D">
    <w:name w:val="E1D5FA081C954C4897EC9956EA20387D"/>
  </w:style>
  <w:style w:type="paragraph" w:customStyle="1" w:styleId="5194A7BAF65849F7B95B172B12C77162">
    <w:name w:val="5194A7BAF65849F7B95B172B12C77162"/>
  </w:style>
  <w:style w:type="paragraph" w:customStyle="1" w:styleId="A2A825C4C1624F2BA2A6EE22499282E8">
    <w:name w:val="A2A825C4C1624F2BA2A6EE22499282E8"/>
  </w:style>
  <w:style w:type="paragraph" w:customStyle="1" w:styleId="C3C28D876BDB426E927B81BD36093DF6">
    <w:name w:val="C3C28D876BDB426E927B81BD36093DF6"/>
  </w:style>
  <w:style w:type="paragraph" w:customStyle="1" w:styleId="A40230288E9A47329AAF0FFDF03EBD41">
    <w:name w:val="A40230288E9A47329AAF0FFDF03EBD41"/>
  </w:style>
  <w:style w:type="paragraph" w:customStyle="1" w:styleId="39A75534939A441CBD4BB70B3F54BA7F">
    <w:name w:val="39A75534939A441CBD4BB70B3F54BA7F"/>
  </w:style>
  <w:style w:type="paragraph" w:customStyle="1" w:styleId="DEB5AC0BECBE40BF886220BF5526F0B8">
    <w:name w:val="DEB5AC0BECBE40BF886220BF5526F0B8"/>
  </w:style>
  <w:style w:type="paragraph" w:customStyle="1" w:styleId="0490AD5A44024DD88DCB5D04ACAFCD13">
    <w:name w:val="0490AD5A44024DD88DCB5D04ACAFCD13"/>
  </w:style>
  <w:style w:type="paragraph" w:customStyle="1" w:styleId="0EB9DAD8BF8F4EE7B5570502D444CB5E">
    <w:name w:val="0EB9DAD8BF8F4EE7B5570502D444CB5E"/>
  </w:style>
  <w:style w:type="paragraph" w:customStyle="1" w:styleId="6E54F92309814600B73063B99CE81A77">
    <w:name w:val="6E54F92309814600B73063B99CE81A77"/>
  </w:style>
  <w:style w:type="paragraph" w:customStyle="1" w:styleId="030E64E21E85442BBC4B5433015CB8FE">
    <w:name w:val="030E64E21E85442BBC4B5433015CB8FE"/>
  </w:style>
  <w:style w:type="paragraph" w:customStyle="1" w:styleId="C2BEAB1259F84C57A42C434E0342E824">
    <w:name w:val="C2BEAB1259F84C57A42C434E0342E824"/>
  </w:style>
  <w:style w:type="paragraph" w:customStyle="1" w:styleId="F54C19E9453046708E0BA5F80377157A">
    <w:name w:val="F54C19E9453046708E0BA5F80377157A"/>
  </w:style>
  <w:style w:type="paragraph" w:customStyle="1" w:styleId="EE52B01821F34BDB880D627B652EAF30">
    <w:name w:val="EE52B01821F34BDB880D627B652EAF30"/>
  </w:style>
  <w:style w:type="paragraph" w:customStyle="1" w:styleId="32DF2E400BFE40709E1922E85B976442">
    <w:name w:val="32DF2E400BFE40709E1922E85B976442"/>
  </w:style>
  <w:style w:type="paragraph" w:customStyle="1" w:styleId="5AF1805E244B458CA2B995790E59C487">
    <w:name w:val="5AF1805E244B458CA2B995790E59C487"/>
  </w:style>
  <w:style w:type="paragraph" w:customStyle="1" w:styleId="03F7D7A38B7C404F9E55D28FDF5E689E">
    <w:name w:val="03F7D7A38B7C404F9E55D28FDF5E689E"/>
  </w:style>
  <w:style w:type="paragraph" w:customStyle="1" w:styleId="8BE5ADB596C646438A877DE7C16CB6FE">
    <w:name w:val="8BE5ADB596C646438A877DE7C16CB6FE"/>
  </w:style>
  <w:style w:type="paragraph" w:customStyle="1" w:styleId="55FE584E23EC4713AEB8DB1BBD868913">
    <w:name w:val="55FE584E23EC4713AEB8DB1BBD868913"/>
  </w:style>
  <w:style w:type="paragraph" w:customStyle="1" w:styleId="D43F8D2D2492495189C1B34A54456753">
    <w:name w:val="D43F8D2D2492495189C1B34A54456753"/>
  </w:style>
  <w:style w:type="paragraph" w:customStyle="1" w:styleId="B69E94287079433BA142FA4F97C89357">
    <w:name w:val="B69E94287079433BA142FA4F97C89357"/>
  </w:style>
  <w:style w:type="paragraph" w:customStyle="1" w:styleId="774070020B4445F389A32CD9E16DC538">
    <w:name w:val="774070020B4445F389A32CD9E16DC538"/>
  </w:style>
  <w:style w:type="paragraph" w:customStyle="1" w:styleId="1FEE1058758844DCB269D23D50A334AD">
    <w:name w:val="1FEE1058758844DCB269D23D50A334AD"/>
  </w:style>
  <w:style w:type="paragraph" w:customStyle="1" w:styleId="11DB878878EA4B899CE7F2A97997FAC4">
    <w:name w:val="11DB878878EA4B899CE7F2A97997FAC4"/>
  </w:style>
  <w:style w:type="paragraph" w:customStyle="1" w:styleId="FBE0B95D221C465CBB25BBF3FBB787D3">
    <w:name w:val="FBE0B95D221C465CBB25BBF3FBB787D3"/>
  </w:style>
  <w:style w:type="paragraph" w:customStyle="1" w:styleId="48509FC828FB40F09A50CB143901BA56">
    <w:name w:val="48509FC828FB40F09A50CB143901BA56"/>
  </w:style>
  <w:style w:type="paragraph" w:customStyle="1" w:styleId="5A128C5481814CCAA89904EE83D304B1">
    <w:name w:val="5A128C5481814CCAA89904EE83D304B1"/>
  </w:style>
  <w:style w:type="paragraph" w:customStyle="1" w:styleId="213977DD54764B1A9A92041475E4A5CF">
    <w:name w:val="213977DD54764B1A9A92041475E4A5CF"/>
  </w:style>
  <w:style w:type="paragraph" w:customStyle="1" w:styleId="00880A16EF2A4808A143FCDD42DA7CC6">
    <w:name w:val="00880A16EF2A4808A143FCDD42DA7CC6"/>
  </w:style>
  <w:style w:type="paragraph" w:customStyle="1" w:styleId="78687A141D0346A796D47954CAEB74F9">
    <w:name w:val="78687A141D0346A796D47954CAEB74F9"/>
  </w:style>
  <w:style w:type="paragraph" w:customStyle="1" w:styleId="B6B13F9763F0414D8F14FE5F74643610">
    <w:name w:val="B6B13F9763F0414D8F14FE5F74643610"/>
  </w:style>
  <w:style w:type="paragraph" w:customStyle="1" w:styleId="F1B81452D9C64C939EA8AC733FC7D466">
    <w:name w:val="F1B81452D9C64C939EA8AC733FC7D466"/>
  </w:style>
  <w:style w:type="paragraph" w:customStyle="1" w:styleId="E47D3B45FFAB40DFB737DF45AB0029CF">
    <w:name w:val="E47D3B45FFAB40DFB737DF45AB0029CF"/>
  </w:style>
  <w:style w:type="paragraph" w:customStyle="1" w:styleId="17D02291A6A240EDA9B238C196B94A05">
    <w:name w:val="17D02291A6A240EDA9B238C196B94A05"/>
  </w:style>
  <w:style w:type="paragraph" w:customStyle="1" w:styleId="BE66BB0C9762419DBA58744791BBDD5D">
    <w:name w:val="BE66BB0C9762419DBA58744791BBDD5D"/>
  </w:style>
  <w:style w:type="paragraph" w:customStyle="1" w:styleId="1F3F439F77CC42C0ADBF6CD4B5CD0EA3">
    <w:name w:val="1F3F439F77CC42C0ADBF6CD4B5CD0EA3"/>
  </w:style>
  <w:style w:type="paragraph" w:customStyle="1" w:styleId="F25138FDF29848E5B05D465F93F93817">
    <w:name w:val="F25138FDF29848E5B05D465F93F93817"/>
  </w:style>
  <w:style w:type="paragraph" w:customStyle="1" w:styleId="691A4A44F06D4C25991CAB74B7E69250">
    <w:name w:val="691A4A44F06D4C25991CAB74B7E69250"/>
  </w:style>
  <w:style w:type="paragraph" w:customStyle="1" w:styleId="19CFBE14AB4F419DB728A976BCE233F1">
    <w:name w:val="19CFBE14AB4F419DB728A976BCE233F1"/>
  </w:style>
  <w:style w:type="paragraph" w:customStyle="1" w:styleId="6BD526A52ADB4B0AAE60243719D32092">
    <w:name w:val="6BD526A52ADB4B0AAE60243719D32092"/>
  </w:style>
  <w:style w:type="paragraph" w:customStyle="1" w:styleId="379F7E16C21C4668AB0C4F3455949158">
    <w:name w:val="379F7E16C21C4668AB0C4F3455949158"/>
  </w:style>
  <w:style w:type="paragraph" w:customStyle="1" w:styleId="7AF2D93AE53449DEBD85DA3BEFC45015">
    <w:name w:val="7AF2D93AE53449DEBD85DA3BEFC45015"/>
  </w:style>
  <w:style w:type="paragraph" w:customStyle="1" w:styleId="9D66EA43748C4B379CBA6EF60145E9A0">
    <w:name w:val="9D66EA43748C4B379CBA6EF60145E9A0"/>
  </w:style>
  <w:style w:type="paragraph" w:customStyle="1" w:styleId="D88ABAE88233450DA42ACC5865A51933">
    <w:name w:val="D88ABAE88233450DA42ACC5865A51933"/>
  </w:style>
  <w:style w:type="paragraph" w:customStyle="1" w:styleId="7630680293FA4124ABFC70A1FF3056D7">
    <w:name w:val="7630680293FA4124ABFC70A1FF3056D7"/>
  </w:style>
  <w:style w:type="paragraph" w:customStyle="1" w:styleId="28CF0EB017F544F59758ED5767C1C903">
    <w:name w:val="28CF0EB017F544F59758ED5767C1C903"/>
  </w:style>
  <w:style w:type="paragraph" w:customStyle="1" w:styleId="3CF4F9D4C54846BE9496C7CAE3D93E60">
    <w:name w:val="3CF4F9D4C54846BE9496C7CAE3D93E60"/>
  </w:style>
  <w:style w:type="paragraph" w:customStyle="1" w:styleId="C85B83CFBE31444388840E2B6177D619">
    <w:name w:val="C85B83CFBE31444388840E2B6177D619"/>
  </w:style>
  <w:style w:type="paragraph" w:customStyle="1" w:styleId="0985D5DE0E534632BEDD3FED872916D4">
    <w:name w:val="0985D5DE0E534632BEDD3FED872916D4"/>
  </w:style>
  <w:style w:type="paragraph" w:customStyle="1" w:styleId="672B99E68880432AB5821B7607278971">
    <w:name w:val="672B99E68880432AB5821B7607278971"/>
  </w:style>
  <w:style w:type="paragraph" w:customStyle="1" w:styleId="983AC84838D64E9A84FF49F042B084E5">
    <w:name w:val="983AC84838D64E9A84FF49F042B084E5"/>
  </w:style>
  <w:style w:type="paragraph" w:customStyle="1" w:styleId="286641FFE06B440C928A63F67314CF8F">
    <w:name w:val="286641FFE06B440C928A63F67314CF8F"/>
  </w:style>
  <w:style w:type="paragraph" w:customStyle="1" w:styleId="1F3CB7656DF64CA4928327A76B79FEFD">
    <w:name w:val="1F3CB7656DF64CA4928327A76B79FEFD"/>
  </w:style>
  <w:style w:type="paragraph" w:customStyle="1" w:styleId="EE85F371757645C9BBEF48B6CDE00F6F">
    <w:name w:val="EE85F371757645C9BBEF48B6CDE00F6F"/>
  </w:style>
  <w:style w:type="paragraph" w:customStyle="1" w:styleId="C0BBC07192C14D12BA9A3DFC6811984A">
    <w:name w:val="C0BBC07192C14D12BA9A3DFC6811984A"/>
  </w:style>
  <w:style w:type="paragraph" w:customStyle="1" w:styleId="29E279752ADA4EC7B87D5F3EDE5E1148">
    <w:name w:val="29E279752ADA4EC7B87D5F3EDE5E1148"/>
  </w:style>
  <w:style w:type="paragraph" w:customStyle="1" w:styleId="7DE87A0A027F45E6AAE8853D85647F5D">
    <w:name w:val="7DE87A0A027F45E6AAE8853D85647F5D"/>
  </w:style>
  <w:style w:type="paragraph" w:customStyle="1" w:styleId="13EBF3B32A944452B97FE424C8DCB8A3">
    <w:name w:val="13EBF3B32A944452B97FE424C8DCB8A3"/>
  </w:style>
  <w:style w:type="paragraph" w:customStyle="1" w:styleId="C4C22B38A6DF40399B86AE6967204C47">
    <w:name w:val="C4C22B38A6DF40399B86AE6967204C47"/>
  </w:style>
  <w:style w:type="paragraph" w:customStyle="1" w:styleId="370C160ABD564A949B7D1CFB3DB6221E">
    <w:name w:val="370C160ABD564A949B7D1CFB3DB6221E"/>
  </w:style>
  <w:style w:type="paragraph" w:customStyle="1" w:styleId="888DA4C671864FD09DC643C97D490627">
    <w:name w:val="888DA4C671864FD09DC643C97D490627"/>
  </w:style>
  <w:style w:type="paragraph" w:customStyle="1" w:styleId="92033D69947645C4A2CAFDE40C946645">
    <w:name w:val="92033D69947645C4A2CAFDE40C946645"/>
  </w:style>
  <w:style w:type="paragraph" w:customStyle="1" w:styleId="FB10AD7E4772480F987ED2E05AF29AE1">
    <w:name w:val="FB10AD7E4772480F987ED2E05AF29AE1"/>
  </w:style>
  <w:style w:type="paragraph" w:customStyle="1" w:styleId="CA42CA9814AA4648B2EA76AF6983810D">
    <w:name w:val="CA42CA9814AA4648B2EA76AF6983810D"/>
  </w:style>
  <w:style w:type="paragraph" w:customStyle="1" w:styleId="E5CAC2FEFEBC4F9488C65B71983578FD">
    <w:name w:val="E5CAC2FEFEBC4F9488C65B71983578FD"/>
  </w:style>
  <w:style w:type="paragraph" w:customStyle="1" w:styleId="8CBF64410ECD498CAA2F14B41352C99C">
    <w:name w:val="8CBF64410ECD498CAA2F14B41352C99C"/>
  </w:style>
  <w:style w:type="paragraph" w:customStyle="1" w:styleId="45B506EEFB444EC595F2C95D3563FB89">
    <w:name w:val="45B506EEFB444EC595F2C95D3563FB89"/>
  </w:style>
  <w:style w:type="paragraph" w:customStyle="1" w:styleId="6CD5CF197D0A47BDA2A6F1B66E4D2D35">
    <w:name w:val="6CD5CF197D0A47BDA2A6F1B66E4D2D35"/>
  </w:style>
  <w:style w:type="paragraph" w:customStyle="1" w:styleId="64B2100622934C72B83C9012D9DA2B6B">
    <w:name w:val="64B2100622934C72B83C9012D9DA2B6B"/>
  </w:style>
  <w:style w:type="paragraph" w:customStyle="1" w:styleId="5CCBB967C92E472997C2775085A89360">
    <w:name w:val="5CCBB967C92E472997C2775085A89360"/>
  </w:style>
  <w:style w:type="paragraph" w:customStyle="1" w:styleId="C9AF674537F54872AD87259A26E1EF6B">
    <w:name w:val="C9AF674537F54872AD87259A26E1EF6B"/>
  </w:style>
  <w:style w:type="paragraph" w:customStyle="1" w:styleId="BD2BECC673004B45908225586D371FD9">
    <w:name w:val="BD2BECC673004B45908225586D371FD9"/>
  </w:style>
  <w:style w:type="paragraph" w:customStyle="1" w:styleId="7E7347F562D44EDEB3916EFCBC1FCA0B">
    <w:name w:val="7E7347F562D44EDEB3916EFCBC1FCA0B"/>
  </w:style>
  <w:style w:type="paragraph" w:customStyle="1" w:styleId="8B28D952C3A14F989836D75DA02F9D29">
    <w:name w:val="8B28D952C3A14F989836D75DA02F9D29"/>
  </w:style>
  <w:style w:type="paragraph" w:customStyle="1" w:styleId="44ABC206099A4494B793BC3A336C18B4">
    <w:name w:val="44ABC206099A4494B793BC3A336C18B4"/>
  </w:style>
  <w:style w:type="paragraph" w:customStyle="1" w:styleId="DD93B05D59F548E18E625949ECBBD6CD">
    <w:name w:val="DD93B05D59F548E18E625949ECBBD6CD"/>
  </w:style>
  <w:style w:type="paragraph" w:customStyle="1" w:styleId="A70157B8B0DC49D09E596FCCA5A35AA3">
    <w:name w:val="A70157B8B0DC49D09E596FCCA5A35AA3"/>
  </w:style>
  <w:style w:type="paragraph" w:customStyle="1" w:styleId="10BF46AB30B84B7AAE59C8ADAA6DD5C2">
    <w:name w:val="10BF46AB30B84B7AAE59C8ADAA6DD5C2"/>
  </w:style>
  <w:style w:type="paragraph" w:customStyle="1" w:styleId="E08CD0348F2D47A4A498C613B5882027">
    <w:name w:val="E08CD0348F2D47A4A498C613B5882027"/>
  </w:style>
  <w:style w:type="paragraph" w:customStyle="1" w:styleId="47F747107E934921BDDE7D07AB00B41E">
    <w:name w:val="47F747107E934921BDDE7D07AB00B41E"/>
  </w:style>
  <w:style w:type="paragraph" w:customStyle="1" w:styleId="32EEFD70D65940A0961FBD408224D4CF">
    <w:name w:val="32EEFD70D65940A0961FBD408224D4CF"/>
  </w:style>
  <w:style w:type="paragraph" w:customStyle="1" w:styleId="1CC38284D724481699CC99E7F5CDEF1A">
    <w:name w:val="1CC38284D724481699CC99E7F5CDEF1A"/>
  </w:style>
  <w:style w:type="paragraph" w:customStyle="1" w:styleId="1DBB4F93C9E648AE8047DE1E58503C76">
    <w:name w:val="1DBB4F93C9E648AE8047DE1E58503C76"/>
  </w:style>
  <w:style w:type="paragraph" w:customStyle="1" w:styleId="C8BFBBE54C914EC0AC26A2AA6A70613D">
    <w:name w:val="C8BFBBE54C914EC0AC26A2AA6A70613D"/>
  </w:style>
  <w:style w:type="paragraph" w:customStyle="1" w:styleId="DFF0C51B7A714F94B600EB6C2B631C1F">
    <w:name w:val="DFF0C51B7A714F94B600EB6C2B631C1F"/>
  </w:style>
  <w:style w:type="paragraph" w:customStyle="1" w:styleId="FA58699893E34C0F9BC8AEB90BF640EC">
    <w:name w:val="FA58699893E34C0F9BC8AEB90BF640EC"/>
  </w:style>
  <w:style w:type="paragraph" w:customStyle="1" w:styleId="4412040F74CC4F6CA133948570E4AD75">
    <w:name w:val="4412040F74CC4F6CA133948570E4AD75"/>
  </w:style>
  <w:style w:type="paragraph" w:customStyle="1" w:styleId="5BD6F4ACCBAB4E4BBBDD52776CA6B5F8">
    <w:name w:val="5BD6F4ACCBAB4E4BBBDD52776CA6B5F8"/>
  </w:style>
  <w:style w:type="paragraph" w:customStyle="1" w:styleId="94D4AE4362044CFB8DD0C3B38CBB29CD">
    <w:name w:val="94D4AE4362044CFB8DD0C3B38CBB29CD"/>
  </w:style>
  <w:style w:type="paragraph" w:customStyle="1" w:styleId="BF1E6982DADC4162982E9362EEB723B9">
    <w:name w:val="BF1E6982DADC4162982E9362EEB723B9"/>
  </w:style>
  <w:style w:type="paragraph" w:customStyle="1" w:styleId="4E291D7B937E4FAF8E7C05EE21E75467">
    <w:name w:val="4E291D7B937E4FAF8E7C05EE21E75467"/>
  </w:style>
  <w:style w:type="paragraph" w:customStyle="1" w:styleId="A6E23206B25B4FC5B3F1A3072F1E3A84">
    <w:name w:val="A6E23206B25B4FC5B3F1A3072F1E3A84"/>
  </w:style>
  <w:style w:type="paragraph" w:customStyle="1" w:styleId="5371BF66EEC24354902F30157E101FB6">
    <w:name w:val="5371BF66EEC24354902F30157E101FB6"/>
  </w:style>
  <w:style w:type="paragraph" w:customStyle="1" w:styleId="1A8D8CD431DF475C8A49A1778DAA3332">
    <w:name w:val="1A8D8CD431DF475C8A49A1778DAA3332"/>
  </w:style>
  <w:style w:type="paragraph" w:customStyle="1" w:styleId="9364CB3A42704B4EB0FEE881C9AE4149">
    <w:name w:val="9364CB3A42704B4EB0FEE881C9AE4149"/>
  </w:style>
  <w:style w:type="paragraph" w:customStyle="1" w:styleId="BC85E4DA54E6440CA7BC339AFB1FAC11">
    <w:name w:val="BC85E4DA54E6440CA7BC339AFB1FAC11"/>
  </w:style>
  <w:style w:type="paragraph" w:customStyle="1" w:styleId="8E717829EF644FDF8197B0526877E117">
    <w:name w:val="8E717829EF644FDF8197B0526877E117"/>
  </w:style>
  <w:style w:type="paragraph" w:customStyle="1" w:styleId="9F21F332714249B48CDFBD737E6DEDF8">
    <w:name w:val="9F21F332714249B48CDFBD737E6DEDF8"/>
  </w:style>
  <w:style w:type="paragraph" w:customStyle="1" w:styleId="F0C0784470F54F0590E21514601AC8D4">
    <w:name w:val="F0C0784470F54F0590E21514601AC8D4"/>
  </w:style>
  <w:style w:type="paragraph" w:customStyle="1" w:styleId="DDAA8C6912A94A8FBB4D1960248BE059">
    <w:name w:val="DDAA8C6912A94A8FBB4D1960248BE059"/>
  </w:style>
  <w:style w:type="paragraph" w:customStyle="1" w:styleId="590342B80B7D45ADA665D51F2F10E674">
    <w:name w:val="590342B80B7D45ADA665D51F2F10E674"/>
  </w:style>
  <w:style w:type="paragraph" w:customStyle="1" w:styleId="84A8AA1CF7DF4070926B25161CE1128F">
    <w:name w:val="84A8AA1CF7DF4070926B25161CE1128F"/>
  </w:style>
  <w:style w:type="paragraph" w:customStyle="1" w:styleId="52D54B4FCED046F1B9E692B17FFCF66C">
    <w:name w:val="52D54B4FCED046F1B9E692B17FFCF66C"/>
  </w:style>
  <w:style w:type="paragraph" w:customStyle="1" w:styleId="D4DC24529D1F40059E186F1C7F4D8E4C">
    <w:name w:val="D4DC24529D1F40059E186F1C7F4D8E4C"/>
  </w:style>
  <w:style w:type="paragraph" w:customStyle="1" w:styleId="0AAB19319B304AD8BEE4E7F5B9031D06">
    <w:name w:val="0AAB19319B304AD8BEE4E7F5B9031D06"/>
  </w:style>
  <w:style w:type="paragraph" w:customStyle="1" w:styleId="948C098A786D4A99A06DC04DBBA6D2F7">
    <w:name w:val="948C098A786D4A99A06DC04DBBA6D2F7"/>
  </w:style>
  <w:style w:type="paragraph" w:customStyle="1" w:styleId="615240F8DB524A96B7A533A8409AFB6A">
    <w:name w:val="615240F8DB524A96B7A533A8409AFB6A"/>
  </w:style>
  <w:style w:type="paragraph" w:customStyle="1" w:styleId="658F20BBA4B44AC6A07FDA0D99D39080">
    <w:name w:val="658F20BBA4B44AC6A07FDA0D99D39080"/>
  </w:style>
  <w:style w:type="paragraph" w:customStyle="1" w:styleId="ED1E18E63CEF42938079D3585DB04072">
    <w:name w:val="ED1E18E63CEF42938079D3585DB04072"/>
  </w:style>
  <w:style w:type="paragraph" w:customStyle="1" w:styleId="766E3432931A4101BDF89D15338620D0">
    <w:name w:val="766E3432931A4101BDF89D15338620D0"/>
  </w:style>
  <w:style w:type="paragraph" w:customStyle="1" w:styleId="4C95F2150C264D18AD47773C83B1D8FB">
    <w:name w:val="4C95F2150C264D18AD47773C83B1D8FB"/>
  </w:style>
  <w:style w:type="paragraph" w:customStyle="1" w:styleId="B4153ADA47184BF4AB89899E2BCF8846">
    <w:name w:val="B4153ADA47184BF4AB89899E2BCF8846"/>
  </w:style>
  <w:style w:type="paragraph" w:customStyle="1" w:styleId="62EAB0B9332649B7951426339F8E0A3D">
    <w:name w:val="62EAB0B9332649B7951426339F8E0A3D"/>
  </w:style>
  <w:style w:type="paragraph" w:customStyle="1" w:styleId="D762E4DF53974310A32FF1DE6ACB4714">
    <w:name w:val="D762E4DF53974310A32FF1DE6ACB4714"/>
  </w:style>
  <w:style w:type="paragraph" w:customStyle="1" w:styleId="EFBFC0EAFCD74FEEB56F988ED5A22557">
    <w:name w:val="EFBFC0EAFCD74FEEB56F988ED5A22557"/>
  </w:style>
  <w:style w:type="paragraph" w:customStyle="1" w:styleId="EDE1D606192C47FF8451DC28B2B147A4">
    <w:name w:val="EDE1D606192C47FF8451DC28B2B147A4"/>
  </w:style>
  <w:style w:type="paragraph" w:customStyle="1" w:styleId="06F02ADE40704F58954043682A3C79B4">
    <w:name w:val="06F02ADE40704F58954043682A3C79B4"/>
  </w:style>
  <w:style w:type="paragraph" w:customStyle="1" w:styleId="FDB5BA51AE444834ADA0D2A14B184087">
    <w:name w:val="FDB5BA51AE444834ADA0D2A14B184087"/>
  </w:style>
  <w:style w:type="paragraph" w:customStyle="1" w:styleId="EC11CCE15BA1479BB260E6D24EEC9AC9">
    <w:name w:val="EC11CCE15BA1479BB260E6D24EEC9AC9"/>
  </w:style>
  <w:style w:type="paragraph" w:customStyle="1" w:styleId="405C824666A04885A5C0D190F4F3D4A1">
    <w:name w:val="405C824666A04885A5C0D190F4F3D4A1"/>
  </w:style>
  <w:style w:type="paragraph" w:customStyle="1" w:styleId="F48DCD31D3C34ADC92CCF37EF92AF67D">
    <w:name w:val="F48DCD31D3C34ADC92CCF37EF92AF67D"/>
  </w:style>
  <w:style w:type="paragraph" w:customStyle="1" w:styleId="4073131D98B144379606F015706238B6">
    <w:name w:val="4073131D98B144379606F015706238B6"/>
  </w:style>
  <w:style w:type="paragraph" w:customStyle="1" w:styleId="B14284233FDA48AD919432EA520E31EA">
    <w:name w:val="B14284233FDA48AD919432EA520E31EA"/>
  </w:style>
  <w:style w:type="paragraph" w:customStyle="1" w:styleId="FAC7D87610544803A832705443F4D4C1">
    <w:name w:val="FAC7D87610544803A832705443F4D4C1"/>
  </w:style>
  <w:style w:type="paragraph" w:customStyle="1" w:styleId="E0374A699DD040F289C55D6AA1D8F28D">
    <w:name w:val="E0374A699DD040F289C55D6AA1D8F28D"/>
  </w:style>
  <w:style w:type="paragraph" w:customStyle="1" w:styleId="EA2BEE22E6904C39BDBABD8BE321A319">
    <w:name w:val="EA2BEE22E6904C39BDBABD8BE321A319"/>
  </w:style>
  <w:style w:type="paragraph" w:customStyle="1" w:styleId="A07ED306FE0F43DA8290BCF83C433755">
    <w:name w:val="A07ED306FE0F43DA8290BCF83C433755"/>
  </w:style>
  <w:style w:type="paragraph" w:customStyle="1" w:styleId="A02BFCAAD203446FAABBB95D914C85C4">
    <w:name w:val="A02BFCAAD203446FAABBB95D914C85C4"/>
  </w:style>
  <w:style w:type="paragraph" w:customStyle="1" w:styleId="28102E15AE5D47469C88F73AFF20E4AE">
    <w:name w:val="28102E15AE5D47469C88F73AFF20E4AE"/>
  </w:style>
  <w:style w:type="paragraph" w:customStyle="1" w:styleId="5213B3E253644A5B9B984233D1B62BA0">
    <w:name w:val="5213B3E253644A5B9B984233D1B62BA0"/>
  </w:style>
  <w:style w:type="paragraph" w:customStyle="1" w:styleId="54A6A21AB4764064940DD008F889B7B9">
    <w:name w:val="54A6A21AB4764064940DD008F889B7B9"/>
  </w:style>
  <w:style w:type="paragraph" w:customStyle="1" w:styleId="C419634231E14EC698C36A89FDD36F0F">
    <w:name w:val="C419634231E14EC698C36A89FDD36F0F"/>
  </w:style>
  <w:style w:type="paragraph" w:customStyle="1" w:styleId="0985837A9D434FB2B89C6534845F8DFA">
    <w:name w:val="0985837A9D434FB2B89C6534845F8DFA"/>
  </w:style>
  <w:style w:type="paragraph" w:customStyle="1" w:styleId="EAFCBBAB6C7348D8A727997DA79BACC4">
    <w:name w:val="EAFCBBAB6C7348D8A727997DA79BACC4"/>
  </w:style>
  <w:style w:type="paragraph" w:customStyle="1" w:styleId="D274CC3F37C046C6807CCA0D39F90E76">
    <w:name w:val="D274CC3F37C046C6807CCA0D39F90E76"/>
  </w:style>
  <w:style w:type="paragraph" w:customStyle="1" w:styleId="9204C6C570204D68A28555F8A20F0706">
    <w:name w:val="9204C6C570204D68A28555F8A20F0706"/>
  </w:style>
  <w:style w:type="paragraph" w:customStyle="1" w:styleId="BB229093678744EAB8AB441D4DE08A21">
    <w:name w:val="BB229093678744EAB8AB441D4DE08A21"/>
  </w:style>
  <w:style w:type="paragraph" w:customStyle="1" w:styleId="79517B8338CD4DF19113B0FE6CF46EEF">
    <w:name w:val="79517B8338CD4DF19113B0FE6CF46EEF"/>
  </w:style>
  <w:style w:type="paragraph" w:customStyle="1" w:styleId="A9C38521D61342F3946EB0693BFEEA0A">
    <w:name w:val="A9C38521D61342F3946EB0693BFEEA0A"/>
  </w:style>
  <w:style w:type="paragraph" w:customStyle="1" w:styleId="8429FBBEC67A40549D3AD53E92E135C2">
    <w:name w:val="8429FBBEC67A40549D3AD53E92E135C2"/>
  </w:style>
  <w:style w:type="paragraph" w:customStyle="1" w:styleId="A4A69E54C007401C91DB6F84C8CEA95C">
    <w:name w:val="A4A69E54C007401C91DB6F84C8CEA95C"/>
  </w:style>
  <w:style w:type="paragraph" w:customStyle="1" w:styleId="861DD2893C6143BDB7B2E572EC3D5051">
    <w:name w:val="861DD2893C6143BDB7B2E572EC3D5051"/>
  </w:style>
  <w:style w:type="paragraph" w:customStyle="1" w:styleId="6ED35375A3234E05A3DD9DE0908B8E9B">
    <w:name w:val="6ED35375A3234E05A3DD9DE0908B8E9B"/>
  </w:style>
  <w:style w:type="paragraph" w:customStyle="1" w:styleId="3C0F92B1676C43D0B3709B5251A7ADB8">
    <w:name w:val="3C0F92B1676C43D0B3709B5251A7ADB8"/>
  </w:style>
  <w:style w:type="paragraph" w:customStyle="1" w:styleId="4E9C2F7E0BCF48A7B598D82FD0806041">
    <w:name w:val="4E9C2F7E0BCF48A7B598D82FD0806041"/>
  </w:style>
  <w:style w:type="paragraph" w:customStyle="1" w:styleId="19CCBAA025DF4366A9582DB4679FE512">
    <w:name w:val="19CCBAA025DF4366A9582DB4679FE512"/>
  </w:style>
  <w:style w:type="paragraph" w:customStyle="1" w:styleId="18E884CFBDB3433F8DE3BA106A348ECF">
    <w:name w:val="18E884CFBDB3433F8DE3BA106A348ECF"/>
  </w:style>
  <w:style w:type="paragraph" w:customStyle="1" w:styleId="BCF2A6B4E49740A28AD70F361FC8A798">
    <w:name w:val="BCF2A6B4E49740A28AD70F361FC8A798"/>
  </w:style>
  <w:style w:type="paragraph" w:customStyle="1" w:styleId="09BFD4EE62184274BC8A046A308EE956">
    <w:name w:val="09BFD4EE62184274BC8A046A308EE956"/>
  </w:style>
  <w:style w:type="paragraph" w:customStyle="1" w:styleId="88BC858656244427A53D327C538B08D7">
    <w:name w:val="88BC858656244427A53D327C538B08D7"/>
  </w:style>
  <w:style w:type="paragraph" w:customStyle="1" w:styleId="06E4D306F2DD4C6889DBF519D03A2A03">
    <w:name w:val="06E4D306F2DD4C6889DBF519D03A2A03"/>
  </w:style>
  <w:style w:type="paragraph" w:customStyle="1" w:styleId="65EDF4CF96BF4220916CA249E0FF2353">
    <w:name w:val="65EDF4CF96BF4220916CA249E0FF2353"/>
  </w:style>
  <w:style w:type="paragraph" w:customStyle="1" w:styleId="8EC2C0E4C19841E289EDFB869EBBFEFC">
    <w:name w:val="8EC2C0E4C19841E289EDFB869EBBFEFC"/>
  </w:style>
  <w:style w:type="paragraph" w:customStyle="1" w:styleId="46E3575E94FA4F7FB358BB3B8F89B25A">
    <w:name w:val="46E3575E94FA4F7FB358BB3B8F89B25A"/>
  </w:style>
  <w:style w:type="paragraph" w:customStyle="1" w:styleId="D1C025701A8B455A95671692D99330EE">
    <w:name w:val="D1C025701A8B455A95671692D99330EE"/>
  </w:style>
  <w:style w:type="paragraph" w:customStyle="1" w:styleId="39C1E7894342403589684AF2B1730DA8">
    <w:name w:val="39C1E7894342403589684AF2B1730DA8"/>
  </w:style>
  <w:style w:type="paragraph" w:customStyle="1" w:styleId="BFF91FAC435343A4BDEDF741ADCF44E7">
    <w:name w:val="BFF91FAC435343A4BDEDF741ADCF44E7"/>
  </w:style>
  <w:style w:type="paragraph" w:customStyle="1" w:styleId="65E586576BCC455D8952DBC90C022F13">
    <w:name w:val="65E586576BCC455D8952DBC90C022F13"/>
  </w:style>
  <w:style w:type="paragraph" w:customStyle="1" w:styleId="8015BA3299DF49C6AF03D189A4946594">
    <w:name w:val="8015BA3299DF49C6AF03D189A4946594"/>
  </w:style>
  <w:style w:type="paragraph" w:customStyle="1" w:styleId="41769522646B4D77B2FDC21189E44A35">
    <w:name w:val="41769522646B4D77B2FDC21189E44A35"/>
  </w:style>
  <w:style w:type="paragraph" w:customStyle="1" w:styleId="D65C86499E7B473F82E83140858A7AEC">
    <w:name w:val="D65C86499E7B473F82E83140858A7AEC"/>
  </w:style>
  <w:style w:type="paragraph" w:customStyle="1" w:styleId="DF8885566E214BBC910463930D44A3B1">
    <w:name w:val="DF8885566E214BBC910463930D44A3B1"/>
  </w:style>
  <w:style w:type="paragraph" w:customStyle="1" w:styleId="2F18AD59AD9842468A0B5363725AC952">
    <w:name w:val="2F18AD59AD9842468A0B5363725AC952"/>
  </w:style>
  <w:style w:type="paragraph" w:customStyle="1" w:styleId="32D564C953234D3FA5B95F8CD30499C8">
    <w:name w:val="32D564C953234D3FA5B95F8CD30499C8"/>
  </w:style>
  <w:style w:type="paragraph" w:customStyle="1" w:styleId="8D6F4F0AFEB442149086DA8D115A0886">
    <w:name w:val="8D6F4F0AFEB442149086DA8D115A0886"/>
  </w:style>
  <w:style w:type="paragraph" w:customStyle="1" w:styleId="A085C3BFFE5F437CA9B63A2EF397C16D">
    <w:name w:val="A085C3BFFE5F437CA9B63A2EF397C16D"/>
  </w:style>
  <w:style w:type="paragraph" w:customStyle="1" w:styleId="1387AA06383C4E1DA7E3932B42B8710F">
    <w:name w:val="1387AA06383C4E1DA7E3932B42B8710F"/>
  </w:style>
  <w:style w:type="paragraph" w:customStyle="1" w:styleId="8E95CB3A0F2B49F78BCC5875812119E6">
    <w:name w:val="8E95CB3A0F2B49F78BCC5875812119E6"/>
  </w:style>
  <w:style w:type="paragraph" w:customStyle="1" w:styleId="7133354073944AF48BDDEFBEB9FDB494">
    <w:name w:val="7133354073944AF48BDDEFBEB9FDB494"/>
  </w:style>
  <w:style w:type="paragraph" w:customStyle="1" w:styleId="72FBDBBCBCEC469E9F5C8B397C22367A">
    <w:name w:val="72FBDBBCBCEC469E9F5C8B397C22367A"/>
  </w:style>
  <w:style w:type="paragraph" w:customStyle="1" w:styleId="E248EFE97F584FE0890BF4AEC2B1F2F5">
    <w:name w:val="E248EFE97F584FE0890BF4AEC2B1F2F5"/>
  </w:style>
  <w:style w:type="paragraph" w:customStyle="1" w:styleId="6AB370D7A817425B972ADA7DBBDEB49A">
    <w:name w:val="6AB370D7A817425B972ADA7DBBDEB49A"/>
  </w:style>
  <w:style w:type="paragraph" w:customStyle="1" w:styleId="969AC5F5A75F4707A753D21671C68D43">
    <w:name w:val="969AC5F5A75F4707A753D21671C68D43"/>
  </w:style>
  <w:style w:type="paragraph" w:customStyle="1" w:styleId="683AF4140B1F48A1B6C9A14516C0B20E">
    <w:name w:val="683AF4140B1F48A1B6C9A14516C0B20E"/>
  </w:style>
  <w:style w:type="paragraph" w:customStyle="1" w:styleId="5E966D1AA47D408BB039BE7DC6250225">
    <w:name w:val="5E966D1AA47D408BB039BE7DC6250225"/>
  </w:style>
  <w:style w:type="paragraph" w:customStyle="1" w:styleId="47563DA07DE9462F859FCD4D63F7CD5A">
    <w:name w:val="47563DA07DE9462F859FCD4D63F7CD5A"/>
  </w:style>
  <w:style w:type="paragraph" w:customStyle="1" w:styleId="C025C2CC40EA46D4956346747541677F">
    <w:name w:val="C025C2CC40EA46D4956346747541677F"/>
  </w:style>
  <w:style w:type="paragraph" w:customStyle="1" w:styleId="68F7CF0948024C5CAF3027E01125F8CB">
    <w:name w:val="68F7CF0948024C5CAF3027E01125F8CB"/>
  </w:style>
  <w:style w:type="paragraph" w:customStyle="1" w:styleId="B59994B3BB46430FBFA58DD42CAB8AC0">
    <w:name w:val="B59994B3BB46430FBFA58DD42CAB8AC0"/>
  </w:style>
  <w:style w:type="paragraph" w:customStyle="1" w:styleId="5AA0C48FFF164B65B598FC9F4B1A578D">
    <w:name w:val="5AA0C48FFF164B65B598FC9F4B1A578D"/>
  </w:style>
  <w:style w:type="paragraph" w:customStyle="1" w:styleId="9772E6705F934DB4B1EA2471B6638C56">
    <w:name w:val="9772E6705F934DB4B1EA2471B6638C56"/>
  </w:style>
  <w:style w:type="paragraph" w:customStyle="1" w:styleId="84D122E476E2485497D9C17A52B6597B">
    <w:name w:val="84D122E476E2485497D9C17A52B6597B"/>
  </w:style>
  <w:style w:type="paragraph" w:customStyle="1" w:styleId="758B598372AD49B0AD57C5AE90FBE45E">
    <w:name w:val="758B598372AD49B0AD57C5AE90FBE45E"/>
  </w:style>
  <w:style w:type="paragraph" w:customStyle="1" w:styleId="012D0F258E894903851CAE46FF0669CB">
    <w:name w:val="012D0F258E894903851CAE46FF0669CB"/>
  </w:style>
  <w:style w:type="paragraph" w:customStyle="1" w:styleId="23AE63D8D5E9428E988976D18F27D077">
    <w:name w:val="23AE63D8D5E9428E988976D18F27D077"/>
  </w:style>
  <w:style w:type="paragraph" w:customStyle="1" w:styleId="6A936FD5C05647D4A187FFCD9EDF7323">
    <w:name w:val="6A936FD5C05647D4A187FFCD9EDF7323"/>
  </w:style>
  <w:style w:type="paragraph" w:customStyle="1" w:styleId="6C804A17D557451384C1C1FBE3FB4860">
    <w:name w:val="6C804A17D557451384C1C1FBE3FB4860"/>
  </w:style>
  <w:style w:type="paragraph" w:customStyle="1" w:styleId="A85F92A1DB794360A9FE0BA9826A8ECA">
    <w:name w:val="A85F92A1DB794360A9FE0BA9826A8ECA"/>
  </w:style>
  <w:style w:type="paragraph" w:customStyle="1" w:styleId="2AF54420AB3A4D0F9436EE4E6D3B23DF">
    <w:name w:val="2AF54420AB3A4D0F9436EE4E6D3B23DF"/>
  </w:style>
  <w:style w:type="paragraph" w:customStyle="1" w:styleId="E25D97DEB027438E93777227928674DF">
    <w:name w:val="E25D97DEB027438E93777227928674DF"/>
  </w:style>
  <w:style w:type="paragraph" w:customStyle="1" w:styleId="F0A4D7095555489CA3078C905C712283">
    <w:name w:val="F0A4D7095555489CA3078C905C712283"/>
  </w:style>
  <w:style w:type="paragraph" w:customStyle="1" w:styleId="9AF5FB9830E9481EA897376321A9DB16">
    <w:name w:val="9AF5FB9830E9481EA897376321A9DB16"/>
  </w:style>
  <w:style w:type="paragraph" w:customStyle="1" w:styleId="B1C7C6295A5C48B5BCC8CA00C1B6F1E0">
    <w:name w:val="B1C7C6295A5C48B5BCC8CA00C1B6F1E0"/>
  </w:style>
  <w:style w:type="paragraph" w:customStyle="1" w:styleId="B3EC4E15F6F8452A8968336F1004E0D2">
    <w:name w:val="B3EC4E15F6F8452A8968336F1004E0D2"/>
  </w:style>
  <w:style w:type="paragraph" w:customStyle="1" w:styleId="F1A93AA925284496B89DF23C6FF23B2B">
    <w:name w:val="F1A93AA925284496B89DF23C6FF23B2B"/>
  </w:style>
  <w:style w:type="paragraph" w:customStyle="1" w:styleId="688D9EEE9D824A89A08E761BF7C752A5">
    <w:name w:val="688D9EEE9D824A89A08E761BF7C752A5"/>
  </w:style>
  <w:style w:type="paragraph" w:customStyle="1" w:styleId="B170101E6D3540BF887AA1F17690D09D">
    <w:name w:val="B170101E6D3540BF887AA1F17690D09D"/>
  </w:style>
  <w:style w:type="paragraph" w:customStyle="1" w:styleId="EDB5570D289D47C4BE949EAB3CB1C573">
    <w:name w:val="EDB5570D289D47C4BE949EAB3CB1C573"/>
  </w:style>
  <w:style w:type="paragraph" w:customStyle="1" w:styleId="57F6F515A9D54179A5ECC07E3C78F9C1">
    <w:name w:val="57F6F515A9D54179A5ECC07E3C78F9C1"/>
  </w:style>
  <w:style w:type="paragraph" w:customStyle="1" w:styleId="162A95EC6FC24690B805603270CB1D1E">
    <w:name w:val="162A95EC6FC24690B805603270CB1D1E"/>
  </w:style>
  <w:style w:type="paragraph" w:customStyle="1" w:styleId="E4180527DC5D43F0B7AE7416E3BDB05D">
    <w:name w:val="E4180527DC5D43F0B7AE7416E3BDB05D"/>
  </w:style>
  <w:style w:type="paragraph" w:customStyle="1" w:styleId="606AFB5970204DD4AD02463A05A0EEE1">
    <w:name w:val="606AFB5970204DD4AD02463A05A0EEE1"/>
  </w:style>
  <w:style w:type="paragraph" w:customStyle="1" w:styleId="DF1C9BB4C79246BEBE302193835F3DDE">
    <w:name w:val="DF1C9BB4C79246BEBE302193835F3DDE"/>
  </w:style>
  <w:style w:type="paragraph" w:customStyle="1" w:styleId="A788C5B3E4F3434698F5F1AD626D6F56">
    <w:name w:val="A788C5B3E4F3434698F5F1AD626D6F56"/>
  </w:style>
  <w:style w:type="paragraph" w:customStyle="1" w:styleId="402CD04A90664EF2A6DB0D4800545D8C">
    <w:name w:val="402CD04A90664EF2A6DB0D4800545D8C"/>
  </w:style>
  <w:style w:type="paragraph" w:customStyle="1" w:styleId="77ACDC649F6E45489A21D75F5F46CBE9">
    <w:name w:val="77ACDC649F6E45489A21D75F5F46CBE9"/>
  </w:style>
  <w:style w:type="paragraph" w:customStyle="1" w:styleId="E5F4AC9DDAD84F66BCA43D3EC9574B63">
    <w:name w:val="E5F4AC9DDAD84F66BCA43D3EC9574B63"/>
  </w:style>
  <w:style w:type="paragraph" w:customStyle="1" w:styleId="8A314C3B9DEE4D5A8DAC2073E6E4A794">
    <w:name w:val="8A314C3B9DEE4D5A8DAC2073E6E4A794"/>
  </w:style>
  <w:style w:type="paragraph" w:customStyle="1" w:styleId="BD9DF7A723874D1D8DEC62283466B777">
    <w:name w:val="BD9DF7A723874D1D8DEC62283466B777"/>
  </w:style>
  <w:style w:type="paragraph" w:customStyle="1" w:styleId="A969E2A8C4AB471288A1F182D2B76F75">
    <w:name w:val="A969E2A8C4AB471288A1F182D2B76F75"/>
  </w:style>
  <w:style w:type="paragraph" w:customStyle="1" w:styleId="41DE574EC57D4343826005A3E4509D76">
    <w:name w:val="41DE574EC57D4343826005A3E4509D76"/>
  </w:style>
  <w:style w:type="paragraph" w:customStyle="1" w:styleId="7AAE8EFF25424A25B8D60018677D5B49">
    <w:name w:val="7AAE8EFF25424A25B8D60018677D5B49"/>
  </w:style>
  <w:style w:type="paragraph" w:customStyle="1" w:styleId="435DB646D34D42C58899F047A2782F3A">
    <w:name w:val="435DB646D34D42C58899F047A2782F3A"/>
  </w:style>
  <w:style w:type="paragraph" w:customStyle="1" w:styleId="900F1FC21FF84A4AAB6D9F00E00F5929">
    <w:name w:val="900F1FC21FF84A4AAB6D9F00E00F5929"/>
  </w:style>
  <w:style w:type="paragraph" w:customStyle="1" w:styleId="1D22A446136A4EAF8322FE796384B64A">
    <w:name w:val="1D22A446136A4EAF8322FE796384B64A"/>
  </w:style>
  <w:style w:type="paragraph" w:customStyle="1" w:styleId="BDE05F8F961A41D08EBA1996885F732C">
    <w:name w:val="BDE05F8F961A41D08EBA1996885F732C"/>
  </w:style>
  <w:style w:type="paragraph" w:customStyle="1" w:styleId="A08B9E657FA44B59B48761D5EE505C67">
    <w:name w:val="A08B9E657FA44B59B48761D5EE505C67"/>
  </w:style>
  <w:style w:type="paragraph" w:customStyle="1" w:styleId="B165410345F84A9981A4C7876286CE02">
    <w:name w:val="B165410345F84A9981A4C7876286CE02"/>
  </w:style>
  <w:style w:type="paragraph" w:customStyle="1" w:styleId="8E3DEF02A6654EBC80EC7F226305EEF6">
    <w:name w:val="8E3DEF02A6654EBC80EC7F226305EEF6"/>
  </w:style>
  <w:style w:type="paragraph" w:customStyle="1" w:styleId="C52327076F3545D29FFD68EE09116588">
    <w:name w:val="C52327076F3545D29FFD68EE09116588"/>
  </w:style>
  <w:style w:type="paragraph" w:customStyle="1" w:styleId="B37468BBF4A745F9AC7B40F6E937D74B">
    <w:name w:val="B37468BBF4A745F9AC7B40F6E937D74B"/>
  </w:style>
  <w:style w:type="paragraph" w:customStyle="1" w:styleId="9824B082ADAC482780D5CE67D5B5E85E">
    <w:name w:val="9824B082ADAC482780D5CE67D5B5E85E"/>
  </w:style>
  <w:style w:type="paragraph" w:customStyle="1" w:styleId="4D66F2C56A4D4EB2AEECA38D7DD28618">
    <w:name w:val="4D66F2C56A4D4EB2AEECA38D7DD28618"/>
  </w:style>
  <w:style w:type="paragraph" w:customStyle="1" w:styleId="991ECB739C1847E7B129F654459755FE">
    <w:name w:val="991ECB739C1847E7B129F654459755FE"/>
  </w:style>
  <w:style w:type="paragraph" w:customStyle="1" w:styleId="CCE0953757794C77AC17BD40831C190E">
    <w:name w:val="CCE0953757794C77AC17BD40831C190E"/>
  </w:style>
  <w:style w:type="paragraph" w:customStyle="1" w:styleId="62179AF0AF9146B993AAC633D34B042A">
    <w:name w:val="62179AF0AF9146B993AAC633D34B042A"/>
  </w:style>
  <w:style w:type="paragraph" w:customStyle="1" w:styleId="70C3C41BD74B40A3A7DBC6D621C21A4D">
    <w:name w:val="70C3C41BD74B40A3A7DBC6D621C21A4D"/>
  </w:style>
  <w:style w:type="paragraph" w:customStyle="1" w:styleId="8A189B2C934049CFBAC014069342F341">
    <w:name w:val="8A189B2C934049CFBAC014069342F341"/>
  </w:style>
  <w:style w:type="paragraph" w:customStyle="1" w:styleId="19EDA67AC30C4F9D8ECC86EED3FFE59A">
    <w:name w:val="19EDA67AC30C4F9D8ECC86EED3FFE59A"/>
  </w:style>
  <w:style w:type="paragraph" w:customStyle="1" w:styleId="DBCA658C093B4E1797661C3ACEC5A44E">
    <w:name w:val="DBCA658C093B4E1797661C3ACEC5A44E"/>
  </w:style>
  <w:style w:type="paragraph" w:customStyle="1" w:styleId="81F7FAF0CA184E328BB511F45D8A00D9">
    <w:name w:val="81F7FAF0CA184E328BB511F45D8A00D9"/>
  </w:style>
  <w:style w:type="paragraph" w:customStyle="1" w:styleId="98703246CFC74476A33D56A588D45A1F">
    <w:name w:val="98703246CFC74476A33D56A588D45A1F"/>
  </w:style>
  <w:style w:type="paragraph" w:customStyle="1" w:styleId="E62B70544BD247DA85ACBF84F7E3B585">
    <w:name w:val="E62B70544BD247DA85ACBF84F7E3B585"/>
  </w:style>
  <w:style w:type="paragraph" w:customStyle="1" w:styleId="C307B4BCF36D460787264FD5B3536CB2">
    <w:name w:val="C307B4BCF36D460787264FD5B3536CB2"/>
  </w:style>
  <w:style w:type="paragraph" w:customStyle="1" w:styleId="690BD22E0AC74B3F8D804A52A10FBEB6">
    <w:name w:val="690BD22E0AC74B3F8D804A52A10FBEB6"/>
  </w:style>
  <w:style w:type="paragraph" w:customStyle="1" w:styleId="C5B54B693CD049D59EB2611DD8159F62">
    <w:name w:val="C5B54B693CD049D59EB2611DD8159F62"/>
  </w:style>
  <w:style w:type="paragraph" w:customStyle="1" w:styleId="DB39CC9A7DFD4526B9D5ED3AAAB36CD5">
    <w:name w:val="DB39CC9A7DFD4526B9D5ED3AAAB36CD5"/>
  </w:style>
  <w:style w:type="paragraph" w:customStyle="1" w:styleId="A724ED3BADA7420DA7816D3FAF3FCA9F">
    <w:name w:val="A724ED3BADA7420DA7816D3FAF3FCA9F"/>
  </w:style>
  <w:style w:type="paragraph" w:customStyle="1" w:styleId="F6CF4C5FBE424502BDA30E50B281930B">
    <w:name w:val="F6CF4C5FBE424502BDA30E50B281930B"/>
  </w:style>
  <w:style w:type="paragraph" w:customStyle="1" w:styleId="BB1873D97C2C4ADA8D74804BA6B48B4C">
    <w:name w:val="BB1873D97C2C4ADA8D74804BA6B48B4C"/>
  </w:style>
  <w:style w:type="paragraph" w:customStyle="1" w:styleId="0FE3045BDEE44B4C866303DE017C2728">
    <w:name w:val="0FE3045BDEE44B4C866303DE017C2728"/>
  </w:style>
  <w:style w:type="paragraph" w:customStyle="1" w:styleId="60D6B900C734440B8F8D623724B68AC9">
    <w:name w:val="60D6B900C734440B8F8D623724B68AC9"/>
  </w:style>
  <w:style w:type="paragraph" w:customStyle="1" w:styleId="E8DBEAF2A2FC48EBBE0E51FAD2CC1360">
    <w:name w:val="E8DBEAF2A2FC48EBBE0E51FAD2CC1360"/>
  </w:style>
  <w:style w:type="paragraph" w:customStyle="1" w:styleId="2E218FD36894417A85125780379C904F">
    <w:name w:val="2E218FD36894417A85125780379C904F"/>
  </w:style>
  <w:style w:type="paragraph" w:customStyle="1" w:styleId="4C97DAC39C5E4747843104F7A5DDC017">
    <w:name w:val="4C97DAC39C5E4747843104F7A5DDC017"/>
  </w:style>
  <w:style w:type="paragraph" w:customStyle="1" w:styleId="68F606CA5DC141CD8F39B8DF0965CDE6">
    <w:name w:val="68F606CA5DC141CD8F39B8DF0965CDE6"/>
  </w:style>
  <w:style w:type="paragraph" w:customStyle="1" w:styleId="0402F6B72893449B9797951A9BE0B2BD">
    <w:name w:val="0402F6B72893449B9797951A9BE0B2BD"/>
  </w:style>
  <w:style w:type="paragraph" w:customStyle="1" w:styleId="477719695D4E45A1BC8CCD9F03CDC64B">
    <w:name w:val="477719695D4E45A1BC8CCD9F03CDC64B"/>
  </w:style>
  <w:style w:type="paragraph" w:customStyle="1" w:styleId="EB81277E70B6417480C9F504E1FBB8D3">
    <w:name w:val="EB81277E70B6417480C9F504E1FBB8D3"/>
  </w:style>
  <w:style w:type="paragraph" w:customStyle="1" w:styleId="FBFC94DE42B24BD58B88F5C0499D15A5">
    <w:name w:val="FBFC94DE42B24BD58B88F5C0499D15A5"/>
  </w:style>
  <w:style w:type="paragraph" w:customStyle="1" w:styleId="DE99108B5079401FA105DF84A5DD2418">
    <w:name w:val="DE99108B5079401FA105DF84A5DD2418"/>
  </w:style>
  <w:style w:type="paragraph" w:customStyle="1" w:styleId="546D9175337D4AE985B026CF52EBB019">
    <w:name w:val="546D9175337D4AE985B026CF52EBB019"/>
  </w:style>
  <w:style w:type="paragraph" w:customStyle="1" w:styleId="35F413E2FCC84AFE8102806CDFFEAD0E">
    <w:name w:val="35F413E2FCC84AFE8102806CDFFEAD0E"/>
  </w:style>
  <w:style w:type="paragraph" w:customStyle="1" w:styleId="69CDACEEE38547188D19EFDE90AA4233">
    <w:name w:val="69CDACEEE38547188D19EFDE90AA4233"/>
  </w:style>
  <w:style w:type="paragraph" w:customStyle="1" w:styleId="96B0AEDA36EB4952AA9D34D0BB83E0B9">
    <w:name w:val="96B0AEDA36EB4952AA9D34D0BB83E0B9"/>
  </w:style>
  <w:style w:type="paragraph" w:customStyle="1" w:styleId="1DB2C1D503FF4AFE869AAD6C862E4B04">
    <w:name w:val="1DB2C1D503FF4AFE869AAD6C862E4B04"/>
  </w:style>
  <w:style w:type="paragraph" w:customStyle="1" w:styleId="4F0720FBD98344508FB0C2164541AB82">
    <w:name w:val="4F0720FBD98344508FB0C2164541AB82"/>
  </w:style>
  <w:style w:type="paragraph" w:customStyle="1" w:styleId="9BE880701FC1466C9DB2C59CACB9C9D3">
    <w:name w:val="9BE880701FC1466C9DB2C59CACB9C9D3"/>
  </w:style>
  <w:style w:type="paragraph" w:customStyle="1" w:styleId="C9497A9A545F4E1CB3E53B545B32EC79">
    <w:name w:val="C9497A9A545F4E1CB3E53B545B32EC79"/>
  </w:style>
  <w:style w:type="paragraph" w:customStyle="1" w:styleId="8EFBEFC25B8B435EBAFB9AA8A05341FE">
    <w:name w:val="8EFBEFC25B8B435EBAFB9AA8A05341FE"/>
  </w:style>
  <w:style w:type="paragraph" w:customStyle="1" w:styleId="0B2D5C457ED340A18B2B9411613818B1">
    <w:name w:val="0B2D5C457ED340A18B2B9411613818B1"/>
  </w:style>
  <w:style w:type="paragraph" w:customStyle="1" w:styleId="43243D3307364A14BEE7CEC74C7F7119">
    <w:name w:val="43243D3307364A14BEE7CEC74C7F7119"/>
  </w:style>
  <w:style w:type="paragraph" w:customStyle="1" w:styleId="FD35E44F6D6B4AF488283C4F69586A85">
    <w:name w:val="FD35E44F6D6B4AF488283C4F69586A85"/>
  </w:style>
  <w:style w:type="paragraph" w:customStyle="1" w:styleId="7D43A752734645BCA3CD4B213022F7D8">
    <w:name w:val="7D43A752734645BCA3CD4B213022F7D8"/>
  </w:style>
  <w:style w:type="paragraph" w:customStyle="1" w:styleId="9F06116F14274BFAAAE1AE17C039108F">
    <w:name w:val="9F06116F14274BFAAAE1AE17C039108F"/>
  </w:style>
  <w:style w:type="paragraph" w:customStyle="1" w:styleId="9595A9AB04E0430DA760715EFB6272BC">
    <w:name w:val="9595A9AB04E0430DA760715EFB6272BC"/>
  </w:style>
  <w:style w:type="paragraph" w:customStyle="1" w:styleId="7802B70375994355A06018B7DABDA3ED">
    <w:name w:val="7802B70375994355A06018B7DABDA3ED"/>
  </w:style>
  <w:style w:type="paragraph" w:customStyle="1" w:styleId="307AF0B0E6764D558C077C7A63559111">
    <w:name w:val="307AF0B0E6764D558C077C7A63559111"/>
  </w:style>
  <w:style w:type="paragraph" w:customStyle="1" w:styleId="318AF52EFCC04B55ADE25CDF95698E8B">
    <w:name w:val="318AF52EFCC04B55ADE25CDF95698E8B"/>
  </w:style>
  <w:style w:type="paragraph" w:customStyle="1" w:styleId="7D3D224980324BC69B56290CA106DCF0">
    <w:name w:val="7D3D224980324BC69B56290CA106DCF0"/>
  </w:style>
  <w:style w:type="paragraph" w:customStyle="1" w:styleId="15727FD3936949D792950BE2E1F4053E">
    <w:name w:val="15727FD3936949D792950BE2E1F4053E"/>
  </w:style>
  <w:style w:type="paragraph" w:customStyle="1" w:styleId="8AEAAC97E52D4651B5AC8963C73EF90F">
    <w:name w:val="8AEAAC97E52D4651B5AC8963C73EF90F"/>
  </w:style>
  <w:style w:type="paragraph" w:customStyle="1" w:styleId="B8BC5BC7DDFB4E4991AC2BEFB7B29E62">
    <w:name w:val="B8BC5BC7DDFB4E4991AC2BEFB7B29E62"/>
  </w:style>
  <w:style w:type="paragraph" w:customStyle="1" w:styleId="DA787CB15659475AA517F14936EF54FF">
    <w:name w:val="DA787CB15659475AA517F14936EF54FF"/>
  </w:style>
  <w:style w:type="paragraph" w:customStyle="1" w:styleId="16D6FA46E546445CBF041991FF2F4F6A">
    <w:name w:val="16D6FA46E546445CBF041991FF2F4F6A"/>
  </w:style>
  <w:style w:type="paragraph" w:customStyle="1" w:styleId="D3139C544F1049E0858E389B71D44E59">
    <w:name w:val="D3139C544F1049E0858E389B71D44E59"/>
  </w:style>
  <w:style w:type="paragraph" w:customStyle="1" w:styleId="DFBC3BF48DFC4A2695191210492B955A">
    <w:name w:val="DFBC3BF48DFC4A2695191210492B955A"/>
  </w:style>
  <w:style w:type="paragraph" w:customStyle="1" w:styleId="2D6516800CF94275B8A86B0966731F39">
    <w:name w:val="2D6516800CF94275B8A86B0966731F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BA2491-D599-4BDB-A4C0-F061F6DD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plan.dotx</Template>
  <TotalTime>0</TotalTime>
  <Pages>12</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Hospitality platform</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Hospitality platform</dc:title>
  <dc:subject>Technical IT Specifications</dc:subject>
  <dc:creator/>
  <cp:keywords/>
  <dc:description/>
  <cp:lastModifiedBy/>
  <cp:revision>1</cp:revision>
  <dcterms:created xsi:type="dcterms:W3CDTF">2021-03-29T15:25:00Z</dcterms:created>
  <dcterms:modified xsi:type="dcterms:W3CDTF">2021-03-29T16:38:00Z</dcterms:modified>
  <cp:contentStatus>Architecture and components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