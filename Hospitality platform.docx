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margin" w:tblpY="-104"/>
        <w:tblW w:w="0" w:type="auto"/>
        <w:tblLook w:val="0600" w:firstRow="0" w:lastRow="0" w:firstColumn="0" w:lastColumn="0" w:noHBand="1" w:noVBand="1"/>
      </w:tblPr>
      <w:tblGrid>
        <w:gridCol w:w="1440"/>
        <w:gridCol w:w="900"/>
        <w:gridCol w:w="4590"/>
        <w:gridCol w:w="1350"/>
        <w:gridCol w:w="1070"/>
      </w:tblGrid>
      <w:tr w:rsidR="008428EB" w:rsidRPr="00614293" w14:paraId="3F808A43" w14:textId="77777777" w:rsidTr="008428EB">
        <w:tc>
          <w:tcPr>
            <w:tcW w:w="9350" w:type="dxa"/>
            <w:gridSpan w:val="5"/>
            <w:vAlign w:val="center"/>
          </w:tcPr>
          <w:bookmarkStart w:id="0" w:name="_GoBack"/>
          <w:bookmarkEnd w:id="0"/>
          <w:p w14:paraId="15642F8A" w14:textId="77777777" w:rsidR="008428EB" w:rsidRPr="00614293" w:rsidRDefault="00E92261" w:rsidP="008428EB">
            <w:pPr>
              <w:pStyle w:val="Title"/>
            </w:pPr>
            <w:sdt>
              <w:sdtPr>
                <w:alias w:val="Title"/>
                <w:tag w:val=""/>
                <w:id w:val="2016188051"/>
                <w:placeholder>
                  <w:docPart w:val="B05A6992515A41B7BB397504AE301763"/>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8428EB">
                  <w:t>Hospitality platform</w:t>
                </w:r>
              </w:sdtContent>
            </w:sdt>
          </w:p>
        </w:tc>
      </w:tr>
      <w:tr w:rsidR="008428EB" w:rsidRPr="00614293" w14:paraId="243167B3" w14:textId="77777777" w:rsidTr="008428EB">
        <w:trPr>
          <w:trHeight w:val="144"/>
        </w:trPr>
        <w:tc>
          <w:tcPr>
            <w:tcW w:w="1440" w:type="dxa"/>
            <w:shd w:val="clear" w:color="auto" w:fill="auto"/>
          </w:tcPr>
          <w:p w14:paraId="414510F8" w14:textId="77777777" w:rsidR="008428EB" w:rsidRPr="00614293" w:rsidRDefault="008428EB" w:rsidP="008428EB">
            <w:pPr>
              <w:spacing w:before="0" w:after="0"/>
              <w:rPr>
                <w:sz w:val="10"/>
                <w:szCs w:val="10"/>
              </w:rPr>
            </w:pPr>
          </w:p>
        </w:tc>
        <w:tc>
          <w:tcPr>
            <w:tcW w:w="6840" w:type="dxa"/>
            <w:gridSpan w:val="3"/>
            <w:shd w:val="clear" w:color="auto" w:fill="F0CDA1" w:themeFill="accent1"/>
            <w:vAlign w:val="center"/>
          </w:tcPr>
          <w:p w14:paraId="11A8D1C3" w14:textId="77777777" w:rsidR="008428EB" w:rsidRPr="00614293" w:rsidRDefault="008428EB" w:rsidP="008428EB">
            <w:pPr>
              <w:spacing w:before="0" w:after="0"/>
              <w:rPr>
                <w:sz w:val="10"/>
                <w:szCs w:val="10"/>
              </w:rPr>
            </w:pPr>
          </w:p>
        </w:tc>
        <w:tc>
          <w:tcPr>
            <w:tcW w:w="1070" w:type="dxa"/>
            <w:shd w:val="clear" w:color="auto" w:fill="auto"/>
          </w:tcPr>
          <w:p w14:paraId="1483ED40" w14:textId="77777777" w:rsidR="008428EB" w:rsidRPr="00614293" w:rsidRDefault="008428EB" w:rsidP="008428EB">
            <w:pPr>
              <w:spacing w:before="0" w:after="0"/>
              <w:rPr>
                <w:sz w:val="10"/>
                <w:szCs w:val="10"/>
              </w:rPr>
            </w:pPr>
          </w:p>
        </w:tc>
      </w:tr>
      <w:tr w:rsidR="008428EB" w:rsidRPr="00614293" w14:paraId="1596181F" w14:textId="77777777" w:rsidTr="008428EB">
        <w:tc>
          <w:tcPr>
            <w:tcW w:w="9350" w:type="dxa"/>
            <w:gridSpan w:val="5"/>
            <w:vAlign w:val="center"/>
          </w:tcPr>
          <w:p w14:paraId="16640164" w14:textId="77777777" w:rsidR="008428EB" w:rsidRPr="00614293" w:rsidRDefault="00E92261" w:rsidP="008428EB">
            <w:pPr>
              <w:pStyle w:val="Title"/>
            </w:pPr>
            <w:sdt>
              <w:sdtPr>
                <w:alias w:val="Title 2"/>
                <w:tag w:val=""/>
                <w:id w:val="-1692516626"/>
                <w:placeholder>
                  <w:docPart w:val="2A24F7BF979944DAB0C43911E0A259F9"/>
                </w:placeholder>
                <w:dataBinding w:prefixMappings="xmlns:ns0='http://purl.org/dc/elements/1.1/' xmlns:ns1='http://schemas.openxmlformats.org/package/2006/metadata/core-properties' " w:xpath="/ns1:coreProperties[1]/ns0:subject[1]" w:storeItemID="{6C3C8BC8-F283-45AE-878A-BAB7291924A1}"/>
                <w15:appearance w15:val="hidden"/>
                <w:text/>
              </w:sdtPr>
              <w:sdtEndPr>
                <w:rPr>
                  <w:rStyle w:val="TitleChar"/>
                  <w:b w:val="0"/>
                </w:rPr>
              </w:sdtEndPr>
              <w:sdtContent>
                <w:r w:rsidR="008428EB">
                  <w:t>Technical IT Specifications</w:t>
                </w:r>
              </w:sdtContent>
            </w:sdt>
          </w:p>
        </w:tc>
      </w:tr>
      <w:tr w:rsidR="008428EB" w:rsidRPr="00614293" w14:paraId="589AAD98" w14:textId="77777777" w:rsidTr="008428EB">
        <w:trPr>
          <w:trHeight w:val="1368"/>
        </w:trPr>
        <w:tc>
          <w:tcPr>
            <w:tcW w:w="2340" w:type="dxa"/>
            <w:gridSpan w:val="2"/>
          </w:tcPr>
          <w:p w14:paraId="3A2818FB" w14:textId="77777777" w:rsidR="008428EB" w:rsidRPr="00614293" w:rsidRDefault="008428EB" w:rsidP="008428EB"/>
        </w:tc>
        <w:tc>
          <w:tcPr>
            <w:tcW w:w="4590" w:type="dxa"/>
            <w:shd w:val="clear" w:color="auto" w:fill="107082" w:themeFill="accent2"/>
            <w:vAlign w:val="center"/>
          </w:tcPr>
          <w:sdt>
            <w:sdtPr>
              <w:alias w:val="Subtitle"/>
              <w:tag w:val=""/>
              <w:id w:val="1073854703"/>
              <w:placeholder>
                <w:docPart w:val="9A73049886A743CE8CDC70709EE2E95D"/>
              </w:placeholde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p w14:paraId="2F53261C" w14:textId="77777777" w:rsidR="008428EB" w:rsidRPr="00614293" w:rsidRDefault="008428EB" w:rsidP="008428EB">
                <w:pPr>
                  <w:pStyle w:val="Subtitle"/>
                </w:pPr>
                <w:r>
                  <w:t>Architecture and components</w:t>
                </w:r>
              </w:p>
            </w:sdtContent>
          </w:sdt>
        </w:tc>
        <w:tc>
          <w:tcPr>
            <w:tcW w:w="2420" w:type="dxa"/>
            <w:gridSpan w:val="2"/>
          </w:tcPr>
          <w:p w14:paraId="23E9BA3E" w14:textId="77777777" w:rsidR="008428EB" w:rsidRPr="00614293" w:rsidRDefault="008428EB" w:rsidP="008428EB"/>
        </w:tc>
      </w:tr>
    </w:tbl>
    <w:p w14:paraId="0FBAB8A3" w14:textId="77777777" w:rsidR="001A5429" w:rsidRPr="00614293" w:rsidRDefault="001A5429" w:rsidP="001E1E58"/>
    <w:p w14:paraId="71DFDC51" w14:textId="77777777" w:rsidR="00066DE2" w:rsidRPr="00614293" w:rsidRDefault="001A5429" w:rsidP="0092125E">
      <w:r w:rsidRPr="00614293">
        <w:t xml:space="preserve"> </w:t>
      </w:r>
    </w:p>
    <w:p w14:paraId="3413F3D5" w14:textId="77777777" w:rsidR="00066DE2" w:rsidRPr="00614293" w:rsidRDefault="00066DE2" w:rsidP="00066DE2">
      <w:pPr>
        <w:sectPr w:rsidR="00066DE2" w:rsidRPr="00614293" w:rsidSect="0092125E">
          <w:headerReference w:type="default" r:id="rId11"/>
          <w:headerReference w:type="first" r:id="rId12"/>
          <w:footerReference w:type="first" r:id="rId13"/>
          <w:pgSz w:w="12240" w:h="15840" w:code="1"/>
          <w:pgMar w:top="6480" w:right="1440" w:bottom="720" w:left="1440" w:header="288" w:footer="288" w:gutter="0"/>
          <w:cols w:space="708"/>
          <w:docGrid w:linePitch="360"/>
        </w:sectPr>
      </w:pPr>
    </w:p>
    <w:sdt>
      <w:sdtPr>
        <w:rPr>
          <w:rFonts w:asciiTheme="minorHAnsi" w:hAnsiTheme="minorHAnsi"/>
          <w:b w:val="0"/>
          <w:i/>
          <w:color w:val="595959" w:themeColor="text1" w:themeTint="A6"/>
          <w:sz w:val="24"/>
        </w:rPr>
        <w:id w:val="350538378"/>
        <w:docPartObj>
          <w:docPartGallery w:val="Table of Contents"/>
          <w:docPartUnique/>
        </w:docPartObj>
      </w:sdtPr>
      <w:sdtEndPr>
        <w:rPr>
          <w:bCs/>
          <w:i w:val="0"/>
          <w:noProof/>
        </w:rPr>
      </w:sdtEndPr>
      <w:sdtContent>
        <w:p w14:paraId="7C7DF523" w14:textId="77777777" w:rsidR="001E1E58" w:rsidRPr="00614293" w:rsidRDefault="00493EC0" w:rsidP="003F13B0">
          <w:pPr>
            <w:pStyle w:val="TOCHeading"/>
          </w:pPr>
          <w:r w:rsidRPr="00614293">
            <w:t>TABLE OF CONTENTS</w:t>
          </w:r>
        </w:p>
        <w:p w14:paraId="073239DA" w14:textId="4C861336" w:rsidR="004567E6" w:rsidRDefault="001E1E58">
          <w:pPr>
            <w:pStyle w:val="TOC1"/>
            <w:tabs>
              <w:tab w:val="right" w:leader="dot" w:pos="5030"/>
            </w:tabs>
            <w:rPr>
              <w:rFonts w:eastAsiaTheme="minorEastAsia"/>
              <w:noProof/>
              <w:color w:val="auto"/>
              <w:sz w:val="22"/>
              <w:szCs w:val="22"/>
            </w:rPr>
          </w:pPr>
          <w:r w:rsidRPr="00614293">
            <w:rPr>
              <w:b/>
              <w:bCs/>
              <w:noProof/>
            </w:rPr>
            <w:fldChar w:fldCharType="begin"/>
          </w:r>
          <w:r w:rsidRPr="00614293">
            <w:rPr>
              <w:b/>
              <w:bCs/>
              <w:noProof/>
            </w:rPr>
            <w:instrText xml:space="preserve"> TOC \o "1-3" \h \z \u </w:instrText>
          </w:r>
          <w:r w:rsidRPr="00614293">
            <w:rPr>
              <w:b/>
              <w:bCs/>
              <w:noProof/>
            </w:rPr>
            <w:fldChar w:fldCharType="separate"/>
          </w:r>
          <w:hyperlink w:anchor="_Toc18231627" w:history="1">
            <w:r w:rsidR="004567E6" w:rsidRPr="00F2425E">
              <w:rPr>
                <w:rStyle w:val="Hyperlink"/>
                <w:noProof/>
              </w:rPr>
              <w:t>Introduction</w:t>
            </w:r>
            <w:r w:rsidR="004567E6">
              <w:rPr>
                <w:noProof/>
                <w:webHidden/>
              </w:rPr>
              <w:tab/>
            </w:r>
            <w:r w:rsidR="004567E6">
              <w:rPr>
                <w:noProof/>
                <w:webHidden/>
              </w:rPr>
              <w:fldChar w:fldCharType="begin"/>
            </w:r>
            <w:r w:rsidR="004567E6">
              <w:rPr>
                <w:noProof/>
                <w:webHidden/>
              </w:rPr>
              <w:instrText xml:space="preserve"> PAGEREF _Toc18231627 \h </w:instrText>
            </w:r>
            <w:r w:rsidR="004567E6">
              <w:rPr>
                <w:noProof/>
                <w:webHidden/>
              </w:rPr>
            </w:r>
            <w:r w:rsidR="004567E6">
              <w:rPr>
                <w:noProof/>
                <w:webHidden/>
              </w:rPr>
              <w:fldChar w:fldCharType="separate"/>
            </w:r>
            <w:r w:rsidR="009C6756">
              <w:rPr>
                <w:noProof/>
                <w:webHidden/>
              </w:rPr>
              <w:t>3</w:t>
            </w:r>
            <w:r w:rsidR="004567E6">
              <w:rPr>
                <w:noProof/>
                <w:webHidden/>
              </w:rPr>
              <w:fldChar w:fldCharType="end"/>
            </w:r>
          </w:hyperlink>
        </w:p>
        <w:p w14:paraId="2CE216AB" w14:textId="10BC79C2" w:rsidR="004567E6" w:rsidRDefault="00E92261">
          <w:pPr>
            <w:pStyle w:val="TOC1"/>
            <w:tabs>
              <w:tab w:val="left" w:pos="440"/>
              <w:tab w:val="right" w:leader="dot" w:pos="5030"/>
            </w:tabs>
            <w:rPr>
              <w:rFonts w:eastAsiaTheme="minorEastAsia"/>
              <w:noProof/>
              <w:color w:val="auto"/>
              <w:sz w:val="22"/>
              <w:szCs w:val="22"/>
            </w:rPr>
          </w:pPr>
          <w:hyperlink w:anchor="_Toc18231628" w:history="1">
            <w:r w:rsidR="004567E6" w:rsidRPr="00F2425E">
              <w:rPr>
                <w:rStyle w:val="Hyperlink"/>
                <w:noProof/>
              </w:rPr>
              <w:t>1.</w:t>
            </w:r>
            <w:r w:rsidR="004567E6">
              <w:rPr>
                <w:rFonts w:eastAsiaTheme="minorEastAsia"/>
                <w:noProof/>
                <w:color w:val="auto"/>
                <w:sz w:val="22"/>
                <w:szCs w:val="22"/>
              </w:rPr>
              <w:tab/>
            </w:r>
            <w:r w:rsidR="002A0BF0">
              <w:rPr>
                <w:rStyle w:val="Hyperlink"/>
                <w:noProof/>
              </w:rPr>
              <w:t>Programming languages</w:t>
            </w:r>
            <w:r w:rsidR="004567E6">
              <w:rPr>
                <w:noProof/>
                <w:webHidden/>
              </w:rPr>
              <w:tab/>
            </w:r>
            <w:r w:rsidR="004567E6">
              <w:rPr>
                <w:noProof/>
                <w:webHidden/>
              </w:rPr>
              <w:fldChar w:fldCharType="begin"/>
            </w:r>
            <w:r w:rsidR="004567E6">
              <w:rPr>
                <w:noProof/>
                <w:webHidden/>
              </w:rPr>
              <w:instrText xml:space="preserve"> PAGEREF _Toc18231628 \h </w:instrText>
            </w:r>
            <w:r w:rsidR="004567E6">
              <w:rPr>
                <w:noProof/>
                <w:webHidden/>
              </w:rPr>
            </w:r>
            <w:r w:rsidR="004567E6">
              <w:rPr>
                <w:noProof/>
                <w:webHidden/>
              </w:rPr>
              <w:fldChar w:fldCharType="separate"/>
            </w:r>
            <w:r w:rsidR="009C6756">
              <w:rPr>
                <w:noProof/>
                <w:webHidden/>
              </w:rPr>
              <w:t>4</w:t>
            </w:r>
            <w:r w:rsidR="004567E6">
              <w:rPr>
                <w:noProof/>
                <w:webHidden/>
              </w:rPr>
              <w:fldChar w:fldCharType="end"/>
            </w:r>
          </w:hyperlink>
        </w:p>
        <w:p w14:paraId="788C79FB" w14:textId="6F4DA090" w:rsidR="004567E6" w:rsidRDefault="00E92261">
          <w:pPr>
            <w:pStyle w:val="TOC1"/>
            <w:tabs>
              <w:tab w:val="left" w:pos="440"/>
              <w:tab w:val="right" w:leader="dot" w:pos="5030"/>
            </w:tabs>
            <w:rPr>
              <w:rFonts w:eastAsiaTheme="minorEastAsia"/>
              <w:noProof/>
              <w:color w:val="auto"/>
              <w:sz w:val="22"/>
              <w:szCs w:val="22"/>
            </w:rPr>
          </w:pPr>
          <w:hyperlink w:anchor="_Toc18231629" w:history="1">
            <w:r w:rsidR="004567E6" w:rsidRPr="00F2425E">
              <w:rPr>
                <w:rStyle w:val="Hyperlink"/>
                <w:noProof/>
              </w:rPr>
              <w:t>2.</w:t>
            </w:r>
            <w:r w:rsidR="004567E6">
              <w:rPr>
                <w:rFonts w:eastAsiaTheme="minorEastAsia"/>
                <w:noProof/>
                <w:color w:val="auto"/>
                <w:sz w:val="22"/>
                <w:szCs w:val="22"/>
              </w:rPr>
              <w:tab/>
            </w:r>
            <w:r w:rsidR="002A0BF0">
              <w:rPr>
                <w:rStyle w:val="Hyperlink"/>
                <w:noProof/>
              </w:rPr>
              <w:t>Database schemas</w:t>
            </w:r>
            <w:r w:rsidR="004567E6">
              <w:rPr>
                <w:noProof/>
                <w:webHidden/>
              </w:rPr>
              <w:tab/>
            </w:r>
            <w:r w:rsidR="00A274C5">
              <w:rPr>
                <w:noProof/>
                <w:webHidden/>
              </w:rPr>
              <w:t>5</w:t>
            </w:r>
          </w:hyperlink>
        </w:p>
        <w:p w14:paraId="4030868C" w14:textId="2AA14A60" w:rsidR="004567E6" w:rsidRDefault="00E92261">
          <w:pPr>
            <w:pStyle w:val="TOC1"/>
            <w:tabs>
              <w:tab w:val="left" w:pos="440"/>
              <w:tab w:val="right" w:leader="dot" w:pos="5030"/>
            </w:tabs>
            <w:rPr>
              <w:rFonts w:eastAsiaTheme="minorEastAsia"/>
              <w:noProof/>
              <w:color w:val="auto"/>
              <w:sz w:val="22"/>
              <w:szCs w:val="22"/>
            </w:rPr>
          </w:pPr>
          <w:hyperlink w:anchor="_Toc18231630" w:history="1">
            <w:r w:rsidR="004567E6" w:rsidRPr="00F2425E">
              <w:rPr>
                <w:rStyle w:val="Hyperlink"/>
                <w:noProof/>
              </w:rPr>
              <w:t>3.</w:t>
            </w:r>
            <w:r w:rsidR="004567E6">
              <w:rPr>
                <w:rFonts w:eastAsiaTheme="minorEastAsia"/>
                <w:noProof/>
                <w:color w:val="auto"/>
                <w:sz w:val="22"/>
                <w:szCs w:val="22"/>
              </w:rPr>
              <w:tab/>
            </w:r>
            <w:r w:rsidR="002A0BF0">
              <w:rPr>
                <w:rStyle w:val="Hyperlink"/>
                <w:noProof/>
              </w:rPr>
              <w:t>Containers</w:t>
            </w:r>
            <w:r w:rsidR="004567E6">
              <w:rPr>
                <w:noProof/>
                <w:webHidden/>
              </w:rPr>
              <w:tab/>
            </w:r>
            <w:r w:rsidR="00A274C5">
              <w:rPr>
                <w:noProof/>
                <w:webHidden/>
              </w:rPr>
              <w:t>6</w:t>
            </w:r>
          </w:hyperlink>
        </w:p>
        <w:p w14:paraId="20A68626" w14:textId="3F7C9833" w:rsidR="004567E6" w:rsidRDefault="00E92261">
          <w:pPr>
            <w:pStyle w:val="TOC1"/>
            <w:tabs>
              <w:tab w:val="left" w:pos="440"/>
              <w:tab w:val="right" w:leader="dot" w:pos="5030"/>
            </w:tabs>
            <w:rPr>
              <w:rFonts w:eastAsiaTheme="minorEastAsia"/>
              <w:noProof/>
              <w:color w:val="auto"/>
              <w:sz w:val="22"/>
              <w:szCs w:val="22"/>
            </w:rPr>
          </w:pPr>
          <w:hyperlink w:anchor="_Toc18231631" w:history="1">
            <w:r w:rsidR="004567E6" w:rsidRPr="00F2425E">
              <w:rPr>
                <w:rStyle w:val="Hyperlink"/>
                <w:noProof/>
              </w:rPr>
              <w:t>4.</w:t>
            </w:r>
            <w:r w:rsidR="004567E6">
              <w:rPr>
                <w:rFonts w:eastAsiaTheme="minorEastAsia"/>
                <w:noProof/>
                <w:color w:val="auto"/>
                <w:sz w:val="22"/>
                <w:szCs w:val="22"/>
              </w:rPr>
              <w:tab/>
            </w:r>
            <w:r w:rsidR="002A0BF0">
              <w:rPr>
                <w:rStyle w:val="Hyperlink"/>
                <w:noProof/>
              </w:rPr>
              <w:t>Hosting platforms and servers</w:t>
            </w:r>
            <w:r w:rsidR="00573CF9">
              <w:rPr>
                <w:rStyle w:val="Hyperlink"/>
                <w:noProof/>
              </w:rPr>
              <w:t>(cloud)</w:t>
            </w:r>
            <w:r w:rsidR="004567E6">
              <w:rPr>
                <w:noProof/>
                <w:webHidden/>
              </w:rPr>
              <w:tab/>
            </w:r>
            <w:r w:rsidR="00A274C5">
              <w:rPr>
                <w:noProof/>
                <w:webHidden/>
              </w:rPr>
              <w:t>8</w:t>
            </w:r>
          </w:hyperlink>
        </w:p>
        <w:p w14:paraId="3A435963" w14:textId="593D6C9F" w:rsidR="001E1E58" w:rsidRPr="002A0BF0" w:rsidRDefault="00E92261" w:rsidP="002A0BF0">
          <w:pPr>
            <w:pStyle w:val="TOC1"/>
            <w:tabs>
              <w:tab w:val="left" w:pos="440"/>
              <w:tab w:val="right" w:leader="dot" w:pos="5030"/>
            </w:tabs>
            <w:rPr>
              <w:rFonts w:eastAsiaTheme="minorEastAsia"/>
              <w:noProof/>
              <w:color w:val="auto"/>
              <w:sz w:val="22"/>
              <w:szCs w:val="22"/>
            </w:rPr>
          </w:pPr>
          <w:hyperlink w:anchor="_Toc18231633" w:history="1">
            <w:r w:rsidR="00573CF9">
              <w:rPr>
                <w:rStyle w:val="Hyperlink"/>
                <w:noProof/>
              </w:rPr>
              <w:t>5</w:t>
            </w:r>
            <w:r w:rsidR="004567E6" w:rsidRPr="00F2425E">
              <w:rPr>
                <w:rStyle w:val="Hyperlink"/>
                <w:noProof/>
              </w:rPr>
              <w:t>.</w:t>
            </w:r>
            <w:r w:rsidR="004567E6">
              <w:rPr>
                <w:rFonts w:eastAsiaTheme="minorEastAsia"/>
                <w:noProof/>
                <w:color w:val="auto"/>
                <w:sz w:val="22"/>
                <w:szCs w:val="22"/>
              </w:rPr>
              <w:tab/>
            </w:r>
            <w:r w:rsidR="002A0BF0">
              <w:rPr>
                <w:rStyle w:val="Hyperlink"/>
                <w:noProof/>
              </w:rPr>
              <w:t>Extras</w:t>
            </w:r>
            <w:r w:rsidR="004567E6">
              <w:rPr>
                <w:noProof/>
                <w:webHidden/>
              </w:rPr>
              <w:tab/>
            </w:r>
            <w:r w:rsidR="00A274C5">
              <w:rPr>
                <w:noProof/>
                <w:webHidden/>
              </w:rPr>
              <w:t>10</w:t>
            </w:r>
          </w:hyperlink>
          <w:r w:rsidR="001E1E58" w:rsidRPr="00614293">
            <w:rPr>
              <w:b/>
              <w:bCs/>
              <w:noProof/>
            </w:rPr>
            <w:fldChar w:fldCharType="end"/>
          </w:r>
        </w:p>
      </w:sdtContent>
    </w:sdt>
    <w:p w14:paraId="44C90A6C" w14:textId="77777777" w:rsidR="000A7626" w:rsidRPr="00614293" w:rsidRDefault="000A7626" w:rsidP="000A7626"/>
    <w:p w14:paraId="6FA1BACE" w14:textId="77777777" w:rsidR="000A7626" w:rsidRPr="00614293" w:rsidRDefault="000A7626" w:rsidP="000A7626">
      <w:pPr>
        <w:sectPr w:rsidR="000A7626" w:rsidRPr="00614293" w:rsidSect="001155CE">
          <w:footerReference w:type="first" r:id="rId14"/>
          <w:pgSz w:w="12240" w:h="15840" w:code="1"/>
          <w:pgMar w:top="2160" w:right="1080" w:bottom="720" w:left="6120" w:header="432" w:footer="432" w:gutter="0"/>
          <w:pgNumType w:fmt="lowerRoman"/>
          <w:cols w:space="708"/>
          <w:titlePg/>
          <w:docGrid w:linePitch="360"/>
        </w:sectPr>
      </w:pPr>
    </w:p>
    <w:bookmarkStart w:id="1" w:name="_Toc18231627"/>
    <w:p w14:paraId="2A886E6B" w14:textId="77777777" w:rsidR="001E1E58" w:rsidRPr="00614293" w:rsidRDefault="00E92261" w:rsidP="0003123C">
      <w:pPr>
        <w:pStyle w:val="Heading1"/>
      </w:pPr>
      <w:sdt>
        <w:sdtPr>
          <w:id w:val="1498622095"/>
          <w:placeholder>
            <w:docPart w:val="F39E464844294C77B9DB0460380129C3"/>
          </w:placeholder>
          <w:temporary/>
          <w:showingPlcHdr/>
          <w15:appearance w15:val="hidden"/>
        </w:sdtPr>
        <w:sdtEndPr/>
        <w:sdtContent>
          <w:r w:rsidR="00347AF5" w:rsidRPr="00614293">
            <w:t>Introduction</w:t>
          </w:r>
        </w:sdtContent>
      </w:sdt>
      <w:bookmarkEnd w:id="1"/>
    </w:p>
    <w:p w14:paraId="4F00C2D5" w14:textId="77777777" w:rsidR="001E1E58" w:rsidRPr="00614293" w:rsidRDefault="002A0BF0" w:rsidP="0003123C">
      <w:r>
        <w:t>Building such solutions mainly based in web-scraping and API consumption (Rest and SOAP web services), requires some principles to be pre-defined and some rules to be followed in order to create robust, scalable and “durable-utilized-beautiful” solution</w:t>
      </w:r>
      <w:r w:rsidR="004F200D">
        <w:t>s</w:t>
      </w:r>
      <w:r>
        <w:t xml:space="preserve">. Based on that the </w:t>
      </w:r>
      <w:r w:rsidR="00F72DE2">
        <w:t>design pattern of the project will follow the clean architecture principles, mainly consisting on:</w:t>
      </w:r>
    </w:p>
    <w:p w14:paraId="6B3F358D" w14:textId="77777777" w:rsidR="0003123C" w:rsidRDefault="00F72DE2" w:rsidP="00F72DE2">
      <w:pPr>
        <w:pStyle w:val="ListBullet"/>
      </w:pPr>
      <w:r>
        <w:t xml:space="preserve">The backend architecture of the application will be separated into three layers, where the inner-layer should NOT know anything about outer-layer, and the outer-layer can implement only the </w:t>
      </w:r>
      <w:proofErr w:type="spellStart"/>
      <w:r>
        <w:t>it’s</w:t>
      </w:r>
      <w:proofErr w:type="spellEnd"/>
      <w:r>
        <w:t xml:space="preserve"> neighbor inner-layer.</w:t>
      </w:r>
    </w:p>
    <w:p w14:paraId="72F649B2" w14:textId="77777777" w:rsidR="00F72DE2" w:rsidRDefault="00F72DE2" w:rsidP="00F72DE2">
      <w:pPr>
        <w:pStyle w:val="ListBullet"/>
      </w:pPr>
      <w:r>
        <w:t>Each of the layers will be responsible for a piece of logic of the application, as follows:</w:t>
      </w:r>
    </w:p>
    <w:p w14:paraId="6D762C05" w14:textId="77777777" w:rsidR="00F72DE2" w:rsidRDefault="00F72DE2" w:rsidP="00F72DE2">
      <w:pPr>
        <w:pStyle w:val="ListBullet"/>
        <w:numPr>
          <w:ilvl w:val="1"/>
          <w:numId w:val="16"/>
        </w:numPr>
      </w:pPr>
      <w:r>
        <w:t xml:space="preserve">Enterprise </w:t>
      </w:r>
      <w:proofErr w:type="gramStart"/>
      <w:r>
        <w:t>Business  Logic</w:t>
      </w:r>
      <w:proofErr w:type="gramEnd"/>
      <w:r>
        <w:t xml:space="preserve"> – which includes the entities </w:t>
      </w:r>
      <w:r w:rsidR="00BA75E3">
        <w:t xml:space="preserve">Http data access and implement a pattern such </w:t>
      </w:r>
      <w:proofErr w:type="spellStart"/>
      <w:r w:rsidR="00BA75E3">
        <w:t>IRepository</w:t>
      </w:r>
      <w:proofErr w:type="spellEnd"/>
      <w:r w:rsidR="00BA75E3">
        <w:t xml:space="preserve"> or Unit of Work.</w:t>
      </w:r>
    </w:p>
    <w:p w14:paraId="6983AD7B" w14:textId="77777777" w:rsidR="00BA75E3" w:rsidRDefault="00BA75E3" w:rsidP="00F72DE2">
      <w:pPr>
        <w:pStyle w:val="ListBullet"/>
        <w:numPr>
          <w:ilvl w:val="1"/>
          <w:numId w:val="16"/>
        </w:numPr>
      </w:pPr>
      <w:r>
        <w:t>Application business logic – Which includes the validations, data-</w:t>
      </w:r>
      <w:proofErr w:type="gramStart"/>
      <w:r>
        <w:t>models</w:t>
      </w:r>
      <w:proofErr w:type="gramEnd"/>
      <w:r>
        <w:t xml:space="preserve"> interfaces and implementations.</w:t>
      </w:r>
    </w:p>
    <w:p w14:paraId="7BA336A6" w14:textId="77777777" w:rsidR="00BA75E3" w:rsidRPr="00614293" w:rsidRDefault="00BA75E3" w:rsidP="00F72DE2">
      <w:pPr>
        <w:pStyle w:val="ListBullet"/>
        <w:numPr>
          <w:ilvl w:val="1"/>
          <w:numId w:val="16"/>
        </w:numPr>
      </w:pPr>
      <w:r>
        <w:t>Gateways and controllers – Where the moving-parts of the machine will rest. Includes interface adapters and implementations.</w:t>
      </w:r>
    </w:p>
    <w:p w14:paraId="3F747EE2" w14:textId="77777777" w:rsidR="001E1E58" w:rsidRDefault="004F200D" w:rsidP="0003123C">
      <w:r>
        <w:t>As for the organizational and managing part I would suggest using JIRA and for the version control GitHub, GitLab and Bitbucket each of them would do the job.</w:t>
      </w:r>
    </w:p>
    <w:p w14:paraId="73347240" w14:textId="77777777" w:rsidR="004F200D" w:rsidRPr="00614293" w:rsidRDefault="004F200D" w:rsidP="0003123C">
      <w:r>
        <w:t xml:space="preserve">Also part of developing clean software highly would recommend </w:t>
      </w:r>
      <w:proofErr w:type="gramStart"/>
      <w:r>
        <w:t>TDD(</w:t>
      </w:r>
      <w:proofErr w:type="gramEnd"/>
      <w:r>
        <w:t>Test driven development), for higher quality and less buggier application.</w:t>
      </w:r>
    </w:p>
    <w:p w14:paraId="3E0FEC66" w14:textId="77777777" w:rsidR="0003123C" w:rsidRPr="00614293" w:rsidRDefault="00BA75E3" w:rsidP="00BA31C4">
      <w:pPr>
        <w:pStyle w:val="Heading1"/>
        <w:numPr>
          <w:ilvl w:val="0"/>
          <w:numId w:val="18"/>
        </w:numPr>
        <w:tabs>
          <w:tab w:val="left" w:pos="284"/>
        </w:tabs>
        <w:ind w:left="0" w:firstLine="0"/>
      </w:pPr>
      <w:bookmarkStart w:id="2" w:name="_Toc18231628"/>
      <w:r>
        <w:lastRenderedPageBreak/>
        <w:t>P</w:t>
      </w:r>
      <w:bookmarkEnd w:id="2"/>
      <w:r>
        <w:t>rogramming languages</w:t>
      </w:r>
    </w:p>
    <w:p w14:paraId="03ECD54F" w14:textId="77777777" w:rsidR="00BA31C4" w:rsidRDefault="00E06FF1" w:rsidP="00BA31C4">
      <w:proofErr w:type="gramStart"/>
      <w:r>
        <w:rPr>
          <w:rStyle w:val="Bold"/>
        </w:rPr>
        <w:t xml:space="preserve">Python </w:t>
      </w:r>
      <w:r w:rsidR="00BA31C4" w:rsidRPr="00614293">
        <w:rPr>
          <w:rStyle w:val="Bold"/>
        </w:rPr>
        <w:t xml:space="preserve"> </w:t>
      </w:r>
      <w:r>
        <w:t>-</w:t>
      </w:r>
      <w:proofErr w:type="gramEnd"/>
      <w:r>
        <w:t xml:space="preserve"> Putting this as the first of the list for three main reasons. First of </w:t>
      </w:r>
      <w:proofErr w:type="gramStart"/>
      <w:r>
        <w:t>all</w:t>
      </w:r>
      <w:proofErr w:type="gramEnd"/>
      <w:r>
        <w:t xml:space="preserve"> great libraries and analyzing tools for web-scraping, fast development, large community support. Using frameworks like </w:t>
      </w:r>
      <w:proofErr w:type="spellStart"/>
      <w:r>
        <w:t>BeautifulSoup</w:t>
      </w:r>
      <w:proofErr w:type="spellEnd"/>
      <w:r>
        <w:t xml:space="preserve"> and/or </w:t>
      </w:r>
      <w:proofErr w:type="spellStart"/>
      <w:r>
        <w:t>Scrapy</w:t>
      </w:r>
      <w:proofErr w:type="spellEnd"/>
      <w:r>
        <w:t xml:space="preserve"> web-scraping wouldn’t take too much effort.</w:t>
      </w:r>
    </w:p>
    <w:p w14:paraId="2FBFD96B" w14:textId="77777777" w:rsidR="00E06FF1" w:rsidRDefault="00E06FF1" w:rsidP="00BA31C4">
      <w:r w:rsidRPr="00E06FF1">
        <w:rPr>
          <w:b/>
        </w:rPr>
        <w:t xml:space="preserve">C# </w:t>
      </w:r>
      <w:r>
        <w:rPr>
          <w:b/>
        </w:rPr>
        <w:t>(.NET)</w:t>
      </w:r>
      <w:r w:rsidRPr="00E06FF1">
        <w:rPr>
          <w:b/>
        </w:rPr>
        <w:t xml:space="preserve"> </w:t>
      </w:r>
      <w:r w:rsidRPr="00E06FF1">
        <w:t>-</w:t>
      </w:r>
      <w:r w:rsidRPr="00E06FF1">
        <w:rPr>
          <w:b/>
        </w:rPr>
        <w:t xml:space="preserve"> </w:t>
      </w:r>
      <w:r>
        <w:t>Except the scraping part of the application/system, from the description also we are tending to offer our own services such as rating, comments and more. To achieve that we need a web-service architecture constructed in order to operate. Since I have been dealing with C# for quite a while now, I am into the design and architecture patterns and best-practices.</w:t>
      </w:r>
    </w:p>
    <w:p w14:paraId="6E04ADAB" w14:textId="77777777" w:rsidR="00E06FF1" w:rsidRDefault="00E06FF1" w:rsidP="00BA31C4">
      <w:r w:rsidRPr="00E06FF1">
        <w:rPr>
          <w:b/>
        </w:rPr>
        <w:t>PHP</w:t>
      </w:r>
      <w:r>
        <w:rPr>
          <w:b/>
        </w:rPr>
        <w:t xml:space="preserve"> </w:t>
      </w:r>
      <w:r>
        <w:t>– Since it is massively used in the web it might be an alternative to perform certain tasks and deal with things that PHP provides easy solutions on that. Having some attention to Laravel framework.</w:t>
      </w:r>
    </w:p>
    <w:p w14:paraId="4487641E" w14:textId="77777777" w:rsidR="00BE2026" w:rsidRPr="00E06FF1" w:rsidRDefault="00BE2026" w:rsidP="00BA31C4">
      <w:pPr>
        <w:rPr>
          <w:b/>
        </w:rPr>
      </w:pPr>
      <w:r>
        <w:rPr>
          <w:b/>
        </w:rPr>
        <w:t xml:space="preserve">JavaScript/TypeScript </w:t>
      </w:r>
      <w:r w:rsidRPr="00BE2026">
        <w:t xml:space="preserve">– As for the </w:t>
      </w:r>
      <w:r>
        <w:t xml:space="preserve">front-end we are mainly thinking of Angular since I have been dealing with it for a while now, and it offers a full package with all the tools provided to perform any kind of task. </w:t>
      </w:r>
    </w:p>
    <w:p w14:paraId="1918BB6D" w14:textId="77777777" w:rsidR="00BA31C4" w:rsidRPr="00614293" w:rsidRDefault="00BA31C4" w:rsidP="00BE2026">
      <w:pPr>
        <w:pStyle w:val="ListBullet"/>
        <w:numPr>
          <w:ilvl w:val="0"/>
          <w:numId w:val="0"/>
        </w:numPr>
        <w:ind w:left="340" w:hanging="340"/>
      </w:pPr>
    </w:p>
    <w:p w14:paraId="64DB06FB" w14:textId="4037F5FE" w:rsidR="00BA31C4" w:rsidRPr="004F200D" w:rsidRDefault="004D5E9E" w:rsidP="00BA31C4">
      <w:pPr>
        <w:pStyle w:val="Heading1"/>
        <w:numPr>
          <w:ilvl w:val="0"/>
          <w:numId w:val="18"/>
        </w:numPr>
        <w:ind w:left="0" w:firstLine="0"/>
      </w:pPr>
      <w:r>
        <w:lastRenderedPageBreak/>
        <w:t>DATABASE SCHEMAS</w:t>
      </w:r>
    </w:p>
    <w:p w14:paraId="41A7C8D7" w14:textId="77777777" w:rsidR="00BA31C4" w:rsidRDefault="00BE2026" w:rsidP="00BE2026">
      <w:r>
        <w:t xml:space="preserve">Based on the complexity of the system, we are proposing a hybrid database schema with both relational and non-relational databases included. As for the relational I have been dealing with a lot of relational databases, such as: Oracle, MSSQL-Server, PostgreSQL and MySQL, all in enterprise level. From my point of view for that kind of application PostgreSQL fulfills most of the requirements. </w:t>
      </w:r>
      <w:proofErr w:type="gramStart"/>
      <w:r>
        <w:t>Also</w:t>
      </w:r>
      <w:proofErr w:type="gramEnd"/>
      <w:r>
        <w:t xml:space="preserve"> it comes with some great benefits such as:</w:t>
      </w:r>
    </w:p>
    <w:p w14:paraId="5CD0AB08" w14:textId="77777777" w:rsidR="00BE2026" w:rsidRDefault="00BE2026" w:rsidP="00BE2026">
      <w:pPr>
        <w:pStyle w:val="ListParagraph"/>
        <w:numPr>
          <w:ilvl w:val="0"/>
          <w:numId w:val="39"/>
        </w:numPr>
      </w:pPr>
      <w:r>
        <w:t>Open-source</w:t>
      </w:r>
    </w:p>
    <w:p w14:paraId="4C3E4452" w14:textId="77777777" w:rsidR="00BE2026" w:rsidRDefault="00BE2026" w:rsidP="00BE2026">
      <w:pPr>
        <w:pStyle w:val="ListParagraph"/>
        <w:numPr>
          <w:ilvl w:val="0"/>
          <w:numId w:val="39"/>
        </w:numPr>
      </w:pPr>
      <w:r>
        <w:t>Built mainly in Python</w:t>
      </w:r>
    </w:p>
    <w:p w14:paraId="0BCFE5A5" w14:textId="77777777" w:rsidR="00BE2026" w:rsidRDefault="00BE2026" w:rsidP="00BE2026">
      <w:pPr>
        <w:pStyle w:val="ListParagraph"/>
        <w:numPr>
          <w:ilvl w:val="0"/>
          <w:numId w:val="39"/>
        </w:numPr>
      </w:pPr>
      <w:r>
        <w:t>CI/CD support</w:t>
      </w:r>
    </w:p>
    <w:p w14:paraId="41A994FA" w14:textId="7E80F8B7" w:rsidR="00BE2026" w:rsidRDefault="00BE2026" w:rsidP="00BE2026">
      <w:pPr>
        <w:pStyle w:val="ListParagraph"/>
        <w:numPr>
          <w:ilvl w:val="0"/>
          <w:numId w:val="39"/>
        </w:numPr>
      </w:pPr>
      <w:r>
        <w:t>Cloud service support</w:t>
      </w:r>
    </w:p>
    <w:p w14:paraId="34D26DE8" w14:textId="5AD56F08" w:rsidR="00B435B9" w:rsidRDefault="00B435B9" w:rsidP="00B435B9">
      <w:r>
        <w:t xml:space="preserve">Apart from that, in order to deal with scraping and crawling as a recommended solution is to use NOSQL databases or document-based NOSQL such as MongoDB. Lately Postgres has introduced Postgres JSONB, saving all the data as json, but parsed as binary. Anyways if Postgres is </w:t>
      </w:r>
      <w:proofErr w:type="gramStart"/>
      <w:r>
        <w:t>our  choice</w:t>
      </w:r>
      <w:proofErr w:type="gramEnd"/>
      <w:r>
        <w:t xml:space="preserve"> for relational, using JSONB along with MongoDB wouldn’t be a pain.</w:t>
      </w:r>
    </w:p>
    <w:p w14:paraId="49117C5E" w14:textId="74F2C185" w:rsidR="00573CF9" w:rsidRDefault="00573CF9" w:rsidP="00B435B9">
      <w:r>
        <w:t>Why PostgreSQL</w:t>
      </w:r>
    </w:p>
    <w:p w14:paraId="1FF710EA" w14:textId="275DC624" w:rsidR="00573CF9" w:rsidRDefault="00573CF9" w:rsidP="00B435B9">
      <w:r w:rsidRPr="00573CF9">
        <w:t>PostgreSQL comes with many features aimed to help developers build applications, administrators to protect data integrity and build fault-tolerant environments, and help you manage your data no matter how big or small the dataset. In addition to being free and open source, PostgreSQL is highly extensible. For example, you can define your own data types, build out custom functions, even write code from different programming languages without recompiling your database</w:t>
      </w:r>
      <w:r>
        <w:t>.</w:t>
      </w:r>
    </w:p>
    <w:p w14:paraId="5F526762" w14:textId="527E3C1D" w:rsidR="00573CF9" w:rsidRDefault="00573CF9" w:rsidP="00573CF9">
      <w:r>
        <w:t>Advantages:</w:t>
      </w:r>
    </w:p>
    <w:p w14:paraId="4FD5136E" w14:textId="45C5AA40" w:rsidR="00573CF9" w:rsidRDefault="00573CF9" w:rsidP="00573CF9">
      <w:pPr>
        <w:pStyle w:val="ListParagraph"/>
        <w:numPr>
          <w:ilvl w:val="0"/>
          <w:numId w:val="42"/>
        </w:numPr>
      </w:pPr>
      <w:r>
        <w:t>Data types</w:t>
      </w:r>
    </w:p>
    <w:p w14:paraId="4B212FD4" w14:textId="581CB494" w:rsidR="00573CF9" w:rsidRDefault="00573CF9" w:rsidP="00573CF9">
      <w:pPr>
        <w:pStyle w:val="ListParagraph"/>
        <w:numPr>
          <w:ilvl w:val="0"/>
          <w:numId w:val="42"/>
        </w:numPr>
      </w:pPr>
      <w:r>
        <w:t>Data integrity</w:t>
      </w:r>
    </w:p>
    <w:p w14:paraId="604869F4" w14:textId="197794E4" w:rsidR="00573CF9" w:rsidRDefault="00573CF9" w:rsidP="00573CF9">
      <w:pPr>
        <w:pStyle w:val="ListParagraph"/>
        <w:numPr>
          <w:ilvl w:val="0"/>
          <w:numId w:val="42"/>
        </w:numPr>
      </w:pPr>
      <w:r>
        <w:t>Concurrency and performance</w:t>
      </w:r>
    </w:p>
    <w:p w14:paraId="1B97ABAC" w14:textId="670E46BF" w:rsidR="00573CF9" w:rsidRDefault="00573CF9" w:rsidP="00573CF9">
      <w:pPr>
        <w:pStyle w:val="ListParagraph"/>
        <w:numPr>
          <w:ilvl w:val="0"/>
          <w:numId w:val="42"/>
        </w:numPr>
      </w:pPr>
      <w:r>
        <w:t>Reliability</w:t>
      </w:r>
    </w:p>
    <w:p w14:paraId="29BCF696" w14:textId="6AC58E58" w:rsidR="00573CF9" w:rsidRDefault="00573CF9" w:rsidP="00573CF9">
      <w:pPr>
        <w:pStyle w:val="ListParagraph"/>
        <w:numPr>
          <w:ilvl w:val="0"/>
          <w:numId w:val="42"/>
        </w:numPr>
      </w:pPr>
      <w:r>
        <w:t>Security</w:t>
      </w:r>
    </w:p>
    <w:p w14:paraId="7ABC055D" w14:textId="77777777" w:rsidR="00B435B9" w:rsidRPr="00614293" w:rsidRDefault="00B435B9" w:rsidP="00B435B9"/>
    <w:p w14:paraId="21C510D7" w14:textId="77777777" w:rsidR="00D27AF8" w:rsidRPr="00614293" w:rsidRDefault="00D27AF8" w:rsidP="004F200D">
      <w:pPr>
        <w:pStyle w:val="ListBullet"/>
        <w:numPr>
          <w:ilvl w:val="0"/>
          <w:numId w:val="0"/>
        </w:numPr>
        <w:ind w:left="340"/>
      </w:pPr>
    </w:p>
    <w:p w14:paraId="2023CFAA" w14:textId="1E17D92F" w:rsidR="00D27AF8" w:rsidRDefault="004D5E9E" w:rsidP="0003123C">
      <w:pPr>
        <w:pStyle w:val="Heading1"/>
        <w:numPr>
          <w:ilvl w:val="0"/>
          <w:numId w:val="18"/>
        </w:numPr>
        <w:ind w:left="0" w:firstLine="0"/>
      </w:pPr>
      <w:r>
        <w:lastRenderedPageBreak/>
        <w:t>CONTAINERS</w:t>
      </w:r>
    </w:p>
    <w:p w14:paraId="59CF7236" w14:textId="1645BA65" w:rsidR="00B435B9" w:rsidRDefault="00B435B9" w:rsidP="00B435B9">
      <w:r>
        <w:t xml:space="preserve">In order to provide a solution that does not have problems of the kind deployment issues, runtime errors and so on, implementing containerization </w:t>
      </w:r>
      <w:r w:rsidR="004D5E9E">
        <w:t xml:space="preserve">with Docker has resulted a great approach to solving </w:t>
      </w:r>
      <w:proofErr w:type="gramStart"/>
      <w:r w:rsidR="004D5E9E">
        <w:t>these kind of problems</w:t>
      </w:r>
      <w:proofErr w:type="gramEnd"/>
      <w:r w:rsidR="004D5E9E">
        <w:t xml:space="preserve">. Working with a clean architecture approach helps a lot in deploying each part of application separately in a docker container. In order to make each piece of application work smoothly with each-other Kubernetes might come handy later on. </w:t>
      </w:r>
      <w:r w:rsidR="00B27D6A">
        <w:t>Docker Hub really helps the system in the way how it is packaged, deployed and managed.</w:t>
      </w:r>
    </w:p>
    <w:p w14:paraId="4FB1EBC2" w14:textId="77777777" w:rsidR="00573CF9" w:rsidRDefault="00573CF9" w:rsidP="00573CF9">
      <w:r>
        <w:t>Containers work a little like VMs, but in a far more specific and granular way. They isolate a single application and its dependencies—all of the external software libraries the app requires to run—both from the underlying operating system and from other containers. All of the containerized apps share a single, common operating system (either Linux or Windows), but they are compartmentalized from one another and from the system at large.</w:t>
      </w:r>
    </w:p>
    <w:p w14:paraId="77AE55F4" w14:textId="77777777" w:rsidR="00573CF9" w:rsidRDefault="00573CF9" w:rsidP="00573CF9"/>
    <w:p w14:paraId="762461BB" w14:textId="77777777" w:rsidR="00573CF9" w:rsidRDefault="00573CF9" w:rsidP="00573CF9">
      <w:r>
        <w:t>The benefits of Docker containers show up in many places. Here are some of the major advantages of Docker and containers:</w:t>
      </w:r>
    </w:p>
    <w:p w14:paraId="6CC638F1" w14:textId="77777777" w:rsidR="00573CF9" w:rsidRDefault="00573CF9" w:rsidP="00573CF9"/>
    <w:p w14:paraId="0B83790E" w14:textId="77777777" w:rsidR="00573CF9" w:rsidRDefault="00573CF9" w:rsidP="00573CF9">
      <w:r>
        <w:t>Docker enables more efficient use of system resources</w:t>
      </w:r>
    </w:p>
    <w:p w14:paraId="4DC7B92B" w14:textId="77777777" w:rsidR="00573CF9" w:rsidRDefault="00573CF9" w:rsidP="00573CF9">
      <w:r>
        <w:t>Instances of containerized apps use far less memory than virtual machines, they start up and stop more quickly, and they can be packed far more densely on their host hardware. All of this amounts to less spending on IT.</w:t>
      </w:r>
    </w:p>
    <w:p w14:paraId="02179179" w14:textId="77777777" w:rsidR="00573CF9" w:rsidRDefault="00573CF9" w:rsidP="00573CF9"/>
    <w:p w14:paraId="5D34832E" w14:textId="77777777" w:rsidR="00573CF9" w:rsidRDefault="00573CF9" w:rsidP="00573CF9">
      <w:r>
        <w:t>The cost savings will vary depending on what apps are in play and how resource-intensive they may be, but containers invariably work out as more efficient than VMs. It’s also possible to save on costs of software licenses, because you need many fewer operating system instances to run the same workloads.</w:t>
      </w:r>
    </w:p>
    <w:p w14:paraId="42996CB5" w14:textId="77777777" w:rsidR="00573CF9" w:rsidRDefault="00573CF9" w:rsidP="00573CF9"/>
    <w:p w14:paraId="12EC22F0" w14:textId="77777777" w:rsidR="00573CF9" w:rsidRDefault="00573CF9" w:rsidP="00573CF9">
      <w:r>
        <w:t>Docker enables faster software delivery cycles</w:t>
      </w:r>
    </w:p>
    <w:p w14:paraId="08051A19" w14:textId="77777777" w:rsidR="00573CF9" w:rsidRDefault="00573CF9" w:rsidP="00573CF9">
      <w:r>
        <w:t xml:space="preserve">Enterprise software must respond quickly to changing conditions. That means both easy scaling to meet demand and easy updating to add new features as the business requires. </w:t>
      </w:r>
    </w:p>
    <w:p w14:paraId="46C6DA71" w14:textId="77777777" w:rsidR="00573CF9" w:rsidRDefault="00573CF9" w:rsidP="00573CF9"/>
    <w:p w14:paraId="55B70514" w14:textId="77777777" w:rsidR="00573CF9" w:rsidRDefault="00573CF9" w:rsidP="00573CF9">
      <w:r>
        <w:lastRenderedPageBreak/>
        <w:t>Docker containers make it easy to put new versions of software, with new business features, into production quickly—and to quickly roll back to a previous version if you need to. They also make it easier to implement strategies like blue/green deployments.</w:t>
      </w:r>
    </w:p>
    <w:p w14:paraId="694ABCE9" w14:textId="77777777" w:rsidR="00573CF9" w:rsidRDefault="00573CF9" w:rsidP="00573CF9"/>
    <w:p w14:paraId="733E1F04" w14:textId="77777777" w:rsidR="00573CF9" w:rsidRDefault="00573CF9" w:rsidP="00573CF9">
      <w:r>
        <w:t>Docker enables application portability</w:t>
      </w:r>
    </w:p>
    <w:p w14:paraId="3138DDA1" w14:textId="77777777" w:rsidR="00573CF9" w:rsidRDefault="00573CF9" w:rsidP="00573CF9">
      <w:r>
        <w:t>Where you run an enterprise application matters—behind the firewall, for the sake of keeping things close by and secure; or out in a public cloud, for easy public access and high elasticity of resources. Because Docker containers encapsulate everything an application needs to run (and only those things), they allow applications to be shuttled easily between environments. Any host with the Docker runtime installed—be it a developer’s laptop or a public cloud instance—can run a Docker container.</w:t>
      </w:r>
    </w:p>
    <w:p w14:paraId="6D9B4905" w14:textId="77777777" w:rsidR="00573CF9" w:rsidRDefault="00573CF9" w:rsidP="00573CF9"/>
    <w:p w14:paraId="794D355B" w14:textId="77777777" w:rsidR="00573CF9" w:rsidRDefault="00573CF9" w:rsidP="00573CF9">
      <w:r>
        <w:t>Docker shines for microservices architecture</w:t>
      </w:r>
    </w:p>
    <w:p w14:paraId="0C0C70DD" w14:textId="2204DDAB" w:rsidR="00573CF9" w:rsidRPr="00B435B9" w:rsidRDefault="00573CF9" w:rsidP="00573CF9">
      <w:r>
        <w:t>Lightweight, portable, and self-contained, Docker containers make it easier to build software along forward-thinking lines, so that you’re not trying to solve tomorrow’s problems with yesterday’s development methods.</w:t>
      </w:r>
    </w:p>
    <w:p w14:paraId="18E27225" w14:textId="0CF0BF6A" w:rsidR="00D27AF8" w:rsidRDefault="004F200D" w:rsidP="00E53724">
      <w:pPr>
        <w:pStyle w:val="Heading1"/>
        <w:numPr>
          <w:ilvl w:val="0"/>
          <w:numId w:val="18"/>
        </w:numPr>
        <w:ind w:left="0" w:firstLine="0"/>
      </w:pPr>
      <w:bookmarkStart w:id="3" w:name="_Toc18231631"/>
      <w:r>
        <w:lastRenderedPageBreak/>
        <w:t>H</w:t>
      </w:r>
      <w:bookmarkEnd w:id="3"/>
      <w:r>
        <w:t>osting platforms and servers</w:t>
      </w:r>
      <w:r w:rsidR="00573CF9">
        <w:t xml:space="preserve"> – CLOUD SERVICES</w:t>
      </w:r>
    </w:p>
    <w:p w14:paraId="41BE280A" w14:textId="5C050EF9" w:rsidR="00B27D6A" w:rsidRDefault="000825EC" w:rsidP="000825EC">
      <w:r>
        <w:t xml:space="preserve">For </w:t>
      </w:r>
      <w:r w:rsidR="00672F92">
        <w:t xml:space="preserve">hosting platforms </w:t>
      </w:r>
      <w:proofErr w:type="gramStart"/>
      <w:r w:rsidR="00672F92">
        <w:t>always</w:t>
      </w:r>
      <w:proofErr w:type="gramEnd"/>
      <w:r w:rsidR="00672F92">
        <w:t xml:space="preserve"> a good solution about that are cloud hosting providers. Highly recommending Amazon Web Services, over other technologies such as Azure or Google Cloud. Major reasons why AWS include:</w:t>
      </w:r>
    </w:p>
    <w:p w14:paraId="491C4F6E" w14:textId="4176B515" w:rsidR="00672F92" w:rsidRDefault="00672F92" w:rsidP="00672F92">
      <w:pPr>
        <w:pStyle w:val="ListParagraph"/>
        <w:numPr>
          <w:ilvl w:val="0"/>
          <w:numId w:val="41"/>
        </w:numPr>
      </w:pPr>
      <w:r>
        <w:t>Better integration. It provides all the tools needed for a smooth interaction between parts of an application.</w:t>
      </w:r>
    </w:p>
    <w:p w14:paraId="020DB47C" w14:textId="01ED51A8" w:rsidR="00672F92" w:rsidRDefault="00672F92" w:rsidP="00672F92">
      <w:pPr>
        <w:pStyle w:val="ListParagraph"/>
        <w:numPr>
          <w:ilvl w:val="0"/>
          <w:numId w:val="41"/>
        </w:numPr>
      </w:pPr>
      <w:r>
        <w:t>More stable. Database synchronization between clusters tends to be better configured and easier to maintain in AWS.</w:t>
      </w:r>
    </w:p>
    <w:p w14:paraId="7708476D" w14:textId="77777777" w:rsidR="00672F92" w:rsidRDefault="00672F92" w:rsidP="00672F92">
      <w:pPr>
        <w:pStyle w:val="ListParagraph"/>
        <w:numPr>
          <w:ilvl w:val="0"/>
          <w:numId w:val="41"/>
        </w:numPr>
      </w:pPr>
      <w:r>
        <w:t>Servers does not have any significant change between platforms because they are highly customizable, but in general for storage purposes mainly AWS seems to be cheaper.</w:t>
      </w:r>
    </w:p>
    <w:p w14:paraId="5F8C83B4" w14:textId="7E6D05A3" w:rsidR="00672F92" w:rsidRDefault="00672F92" w:rsidP="00672F92">
      <w:pPr>
        <w:pStyle w:val="ListParagraph"/>
        <w:numPr>
          <w:ilvl w:val="0"/>
          <w:numId w:val="41"/>
        </w:numPr>
      </w:pPr>
      <w:r>
        <w:t xml:space="preserve"> Consistency &amp; Reliability. While AWS is an extremely useful platform for backups and disaster recovery, it is also extremely reliable. Despite a high-profile outage earlier this year, an independent review found that since 2015, AWS has been “far better at keeping its public cloud service running than either Microsoft or Google.” It also found that 40 percent of the platform’s total downtime during the same time period was tied to a single outage.</w:t>
      </w:r>
    </w:p>
    <w:p w14:paraId="377E27D4" w14:textId="6624D0A8" w:rsidR="00672F92" w:rsidRDefault="00672F92" w:rsidP="00672F92">
      <w:pPr>
        <w:pStyle w:val="ListParagraph"/>
        <w:numPr>
          <w:ilvl w:val="0"/>
          <w:numId w:val="41"/>
        </w:numPr>
      </w:pPr>
      <w:r>
        <w:t xml:space="preserve">Flexibility &amp; Scalability. In the early days of Amazon, company engineers developed a computing infrastructure that could be easily scaled up or down to quickly meet the needs of the growing business. This extremely flexible system is now the hallmark of AWS, and is one of the main reasons to choose AWS. Thanks to the company’s massive cloud-based platform, businesses no longer have to deal with the constraints of a physical computing infrastructure, and can rest assured that access to servers and storage is available on demand.  </w:t>
      </w:r>
    </w:p>
    <w:p w14:paraId="151DE486" w14:textId="696CF8C3" w:rsidR="003E78A7" w:rsidRPr="00573CF9" w:rsidRDefault="00573CF9" w:rsidP="00573CF9">
      <w:pPr>
        <w:pStyle w:val="NormalWeb"/>
        <w:numPr>
          <w:ilvl w:val="0"/>
          <w:numId w:val="41"/>
        </w:numPr>
        <w:shd w:val="clear" w:color="auto" w:fill="FFFFFF"/>
        <w:spacing w:before="180" w:beforeAutospacing="0" w:after="225" w:afterAutospacing="0" w:line="375" w:lineRule="atLeast"/>
        <w:rPr>
          <w:rFonts w:asciiTheme="minorHAnsi" w:hAnsiTheme="minorHAnsi" w:cstheme="minorHAnsi"/>
          <w:color w:val="595959" w:themeColor="text1" w:themeTint="A6"/>
        </w:rPr>
      </w:pPr>
      <w:r w:rsidRPr="00573CF9">
        <w:rPr>
          <w:rFonts w:asciiTheme="minorHAnsi" w:hAnsiTheme="minorHAnsi" w:cstheme="minorHAnsi"/>
          <w:bCs/>
          <w:color w:val="595959" w:themeColor="text1" w:themeTint="A6"/>
        </w:rPr>
        <w:t>Pay-As-You-Go Pricing</w:t>
      </w:r>
      <w:r w:rsidRPr="00573CF9">
        <w:rPr>
          <w:rFonts w:asciiTheme="minorHAnsi" w:hAnsiTheme="minorHAnsi" w:cstheme="minorHAnsi"/>
          <w:color w:val="595959" w:themeColor="text1" w:themeTint="A6"/>
        </w:rPr>
        <w:t xml:space="preserve">. We’ve already established that Amazon’s flexible cloud-computing platform allows users to automate routine tasks and quickly scale capacity up or down as needed. But we haven’t discussed the fact that this extreme flexibility lets Amazon offer a pay-as-you-go approach which can greatly improve your business’s bottom line (by as much as 70 percent, in some cases). And of all the reasons to choose AWS, the platform’s flexible pricing structure may be the most popular. Because customers are able to stop and start instances as needed, they only end up paying for </w:t>
      </w:r>
      <w:r w:rsidRPr="00573CF9">
        <w:rPr>
          <w:rFonts w:asciiTheme="minorHAnsi" w:hAnsiTheme="minorHAnsi" w:cstheme="minorHAnsi"/>
          <w:color w:val="595959" w:themeColor="text1" w:themeTint="A6"/>
        </w:rPr>
        <w:lastRenderedPageBreak/>
        <w:t>what they use. And the fact that users can easily adjust storage/server levels up or down means overspending on capacity and infrastructure is a thing of the past.</w:t>
      </w:r>
    </w:p>
    <w:p w14:paraId="3B5197E7" w14:textId="77777777" w:rsidR="00573CF9" w:rsidRPr="00573CF9" w:rsidRDefault="00573CF9" w:rsidP="00573CF9"/>
    <w:p w14:paraId="36D4ADC4" w14:textId="77777777" w:rsidR="00DE65A2" w:rsidRPr="00614293" w:rsidRDefault="004F200D" w:rsidP="00026EAE">
      <w:pPr>
        <w:pStyle w:val="Heading1"/>
        <w:numPr>
          <w:ilvl w:val="0"/>
          <w:numId w:val="18"/>
        </w:numPr>
        <w:ind w:left="0" w:firstLine="0"/>
      </w:pPr>
      <w:bookmarkStart w:id="4" w:name="_Toc18231633"/>
      <w:r>
        <w:lastRenderedPageBreak/>
        <w:t>E</w:t>
      </w:r>
      <w:bookmarkEnd w:id="4"/>
      <w:r>
        <w:t>xtras</w:t>
      </w:r>
    </w:p>
    <w:p w14:paraId="1977AF51" w14:textId="77777777" w:rsidR="00573CF9" w:rsidRDefault="002E62A7" w:rsidP="004F200D">
      <w:pPr>
        <w:pStyle w:val="ListBullet"/>
        <w:numPr>
          <w:ilvl w:val="0"/>
          <w:numId w:val="0"/>
        </w:numPr>
      </w:pPr>
      <w:r>
        <w:t xml:space="preserve">Using Jira as a Project Management </w:t>
      </w:r>
      <w:r w:rsidR="00A274C5">
        <w:t>Tool. Why JIRA:</w:t>
      </w:r>
    </w:p>
    <w:p w14:paraId="426C7007" w14:textId="141B0A24" w:rsidR="00A274C5" w:rsidRDefault="00A274C5" w:rsidP="00A274C5">
      <w:pPr>
        <w:pStyle w:val="ListBullet"/>
        <w:numPr>
          <w:ilvl w:val="0"/>
          <w:numId w:val="0"/>
        </w:numPr>
      </w:pPr>
      <w:r w:rsidRPr="00A274C5">
        <w:t xml:space="preserve">Reason 1. JIRA tool can be used for multiple purposes: bug, issue, feature, task tracking. Companies can also use it in some non-standard ways for various business needs such as warehouse automation tool, document flow, expenses optimization </w:t>
      </w:r>
      <w:proofErr w:type="gramStart"/>
      <w:r w:rsidRPr="00A274C5">
        <w:t>etc.(</w:t>
      </w:r>
      <w:proofErr w:type="gramEnd"/>
      <w:r w:rsidRPr="00A274C5">
        <w:t>you can see examples of such usage in our recent presentation on JIRA). And of course, JIRA is a great tool for project management.</w:t>
      </w:r>
    </w:p>
    <w:p w14:paraId="45034091" w14:textId="41A1C82C" w:rsidR="00A274C5" w:rsidRDefault="00A274C5" w:rsidP="00A274C5">
      <w:pPr>
        <w:pStyle w:val="ListBullet"/>
        <w:numPr>
          <w:ilvl w:val="0"/>
          <w:numId w:val="0"/>
        </w:numPr>
      </w:pPr>
      <w:r>
        <w:t>Reason 2. JIRA tool is easily integrated with external systems and applications. It is often integrated with such tools as Zendesk (customer service), Git (revision control), Salesforce, SugarCRM, Microsoft Dynamics CRM (client relations management).</w:t>
      </w:r>
    </w:p>
    <w:p w14:paraId="181AFDD0" w14:textId="1D56CC99" w:rsidR="00A274C5" w:rsidRPr="00614293" w:rsidRDefault="00A274C5" w:rsidP="00A274C5">
      <w:pPr>
        <w:pStyle w:val="ListBullet"/>
        <w:numPr>
          <w:ilvl w:val="0"/>
          <w:numId w:val="0"/>
        </w:numPr>
        <w:sectPr w:rsidR="00A274C5" w:rsidRPr="00614293" w:rsidSect="0092125E">
          <w:headerReference w:type="default" r:id="rId15"/>
          <w:footerReference w:type="default" r:id="rId16"/>
          <w:pgSz w:w="12240" w:h="15840" w:code="1"/>
          <w:pgMar w:top="2160" w:right="1080" w:bottom="720" w:left="1080" w:header="648" w:footer="432" w:gutter="0"/>
          <w:cols w:space="708"/>
          <w:docGrid w:linePitch="360"/>
        </w:sectPr>
      </w:pPr>
      <w:r>
        <w:t xml:space="preserve">Reason 3. There is a powerful Atlassian suite of products that can be easily integrated with JIRA and extend its initial functionality (Confluence, Bamboo, </w:t>
      </w:r>
      <w:proofErr w:type="spellStart"/>
      <w:r>
        <w:t>FishEye</w:t>
      </w:r>
      <w:proofErr w:type="spellEnd"/>
      <w:r>
        <w:t xml:space="preserve">, Stash etc.). Of course, there are many other products that have the same functions, but it is definitely more convenient and effective to use products from the same manufacturer that have been specifically designed to </w:t>
      </w:r>
      <w:proofErr w:type="spellStart"/>
      <w:r>
        <w:t>compliment</w:t>
      </w:r>
      <w:proofErr w:type="spellEnd"/>
      <w:r>
        <w:t xml:space="preserve"> each other, and a lot of users prefer doing just </w:t>
      </w:r>
      <w:proofErr w:type="spellStart"/>
      <w:r>
        <w:t>tha</w:t>
      </w:r>
      <w:proofErr w:type="spellEnd"/>
    </w:p>
    <w:p w14:paraId="5D619711" w14:textId="3A889735" w:rsidR="00026EAE" w:rsidRPr="00E95B3C" w:rsidRDefault="00E95B3C" w:rsidP="00E95B3C">
      <w:pPr>
        <w:pStyle w:val="Graphheading1"/>
        <w:rPr>
          <w:sz w:val="72"/>
          <w:szCs w:val="72"/>
        </w:rPr>
      </w:pPr>
      <w:r w:rsidRPr="00E95B3C">
        <w:rPr>
          <w:sz w:val="72"/>
          <w:szCs w:val="72"/>
        </w:rPr>
        <w:lastRenderedPageBreak/>
        <w:t>END</w:t>
      </w:r>
    </w:p>
    <w:sectPr w:rsidR="00026EAE" w:rsidRPr="00E95B3C" w:rsidSect="00495909">
      <w:footerReference w:type="default" r:id="rId17"/>
      <w:footerReference w:type="first" r:id="rId18"/>
      <w:pgSz w:w="12240" w:h="15840" w:code="1"/>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9AD094" w14:textId="77777777" w:rsidR="00E92261" w:rsidRDefault="00E92261" w:rsidP="005A20E2">
      <w:pPr>
        <w:spacing w:after="0"/>
      </w:pPr>
      <w:r>
        <w:separator/>
      </w:r>
    </w:p>
    <w:p w14:paraId="1540A133" w14:textId="77777777" w:rsidR="00E92261" w:rsidRDefault="00E92261"/>
    <w:p w14:paraId="6B74D680" w14:textId="77777777" w:rsidR="00E92261" w:rsidRDefault="00E92261" w:rsidP="009B4773"/>
    <w:p w14:paraId="7C55D672" w14:textId="77777777" w:rsidR="00E92261" w:rsidRDefault="00E92261" w:rsidP="00513832"/>
  </w:endnote>
  <w:endnote w:type="continuationSeparator" w:id="0">
    <w:p w14:paraId="13AD307F" w14:textId="77777777" w:rsidR="00E92261" w:rsidRDefault="00E92261" w:rsidP="005A20E2">
      <w:pPr>
        <w:spacing w:after="0"/>
      </w:pPr>
      <w:r>
        <w:continuationSeparator/>
      </w:r>
    </w:p>
    <w:p w14:paraId="762A228B" w14:textId="77777777" w:rsidR="00E92261" w:rsidRDefault="00E92261"/>
    <w:p w14:paraId="497C275B" w14:textId="77777777" w:rsidR="00E92261" w:rsidRDefault="00E92261" w:rsidP="009B4773"/>
    <w:p w14:paraId="3AFEA773" w14:textId="77777777" w:rsidR="00E92261" w:rsidRDefault="00E92261"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0742617"/>
      <w:docPartObj>
        <w:docPartGallery w:val="Page Numbers (Bottom of Page)"/>
        <w:docPartUnique/>
      </w:docPartObj>
    </w:sdtPr>
    <w:sdtEndPr>
      <w:rPr>
        <w:noProof/>
      </w:rPr>
    </w:sdtEndPr>
    <w:sdtContent>
      <w:sdt>
        <w:sdtPr>
          <w:id w:val="-2009893785"/>
          <w:docPartObj>
            <w:docPartGallery w:val="Page Numbers (Bottom of Page)"/>
            <w:docPartUnique/>
          </w:docPartObj>
        </w:sdtPr>
        <w:sdtEndPr>
          <w:rPr>
            <w:noProof/>
          </w:rPr>
        </w:sdtEndPr>
        <w:sdtContent>
          <w:p w14:paraId="4D0725CE" w14:textId="77777777" w:rsidR="002A0BF0" w:rsidRDefault="002A0BF0" w:rsidP="00F8411A">
            <w:pPr>
              <w:pStyle w:val="Footer"/>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579032"/>
      <w:docPartObj>
        <w:docPartGallery w:val="Page Numbers (Bottom of Page)"/>
        <w:docPartUnique/>
      </w:docPartObj>
    </w:sdtPr>
    <w:sdtEndPr>
      <w:rPr>
        <w:noProof/>
      </w:rPr>
    </w:sdtEndPr>
    <w:sdtContent>
      <w:sdt>
        <w:sdtPr>
          <w:id w:val="1011107972"/>
          <w:docPartObj>
            <w:docPartGallery w:val="Page Numbers (Bottom of Page)"/>
            <w:docPartUnique/>
          </w:docPartObj>
        </w:sdtPr>
        <w:sdtEndPr>
          <w:rPr>
            <w:noProof/>
          </w:rPr>
        </w:sdtEndPr>
        <w:sdtContent>
          <w:p w14:paraId="55734A6E" w14:textId="77777777" w:rsidR="002A0BF0" w:rsidRDefault="002A0BF0" w:rsidP="00D94688">
            <w:pPr>
              <w:pStyle w:val="Footer"/>
              <w:jc w:val="right"/>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C0481A" w14:textId="77777777" w:rsidR="002A0BF0" w:rsidRPr="00E404DF" w:rsidRDefault="002A0BF0" w:rsidP="00E404DF">
    <w:pPr>
      <w:pStyle w:val="Footer"/>
    </w:pPr>
    <w:r w:rsidRPr="00F8411A">
      <w:tab/>
    </w:r>
    <w:r w:rsidRPr="00F8411A">
      <w:fldChar w:fldCharType="begin"/>
    </w:r>
    <w:r w:rsidRPr="00F8411A">
      <w:instrText xml:space="preserve"> PAGE   \* MERGEFORMAT </w:instrText>
    </w:r>
    <w:r w:rsidRPr="00F8411A">
      <w:fldChar w:fldCharType="separate"/>
    </w:r>
    <w:r>
      <w:t>3</w:t>
    </w:r>
    <w:r w:rsidRPr="00F8411A">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24BA9" w14:textId="77777777" w:rsidR="002A0BF0" w:rsidRPr="00F8411A" w:rsidRDefault="002A0BF0" w:rsidP="00F8411A">
    <w:pPr>
      <w:pStyle w:val="Footer"/>
    </w:pPr>
    <w:r w:rsidRPr="00F8411A">
      <w:tab/>
    </w:r>
    <w:r w:rsidRPr="00F8411A">
      <w:fldChar w:fldCharType="begin"/>
    </w:r>
    <w:r w:rsidRPr="00F8411A">
      <w:instrText xml:space="preserve"> PAGE   \* MERGEFORMAT </w:instrText>
    </w:r>
    <w:r w:rsidRPr="00F8411A">
      <w:fldChar w:fldCharType="separate"/>
    </w:r>
    <w:r w:rsidRPr="00F8411A">
      <w:t>1</w:t>
    </w:r>
    <w:r w:rsidRPr="00F8411A">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277772"/>
      <w:docPartObj>
        <w:docPartGallery w:val="Page Numbers (Bottom of Page)"/>
        <w:docPartUnique/>
      </w:docPartObj>
    </w:sdtPr>
    <w:sdtEndPr>
      <w:rPr>
        <w:noProof/>
      </w:rPr>
    </w:sdtEndPr>
    <w:sdtContent>
      <w:sdt>
        <w:sdtPr>
          <w:id w:val="1613789744"/>
          <w:docPartObj>
            <w:docPartGallery w:val="Page Numbers (Bottom of Page)"/>
            <w:docPartUnique/>
          </w:docPartObj>
        </w:sdtPr>
        <w:sdtEndPr>
          <w:rPr>
            <w:noProof/>
          </w:rPr>
        </w:sdtEndPr>
        <w:sdtContent>
          <w:p w14:paraId="23512141" w14:textId="77777777" w:rsidR="002A0BF0" w:rsidRDefault="002A0BF0" w:rsidP="00F8411A">
            <w:pPr>
              <w:pStyle w:val="Footer"/>
            </w:pPr>
            <w:r w:rsidRPr="002135FB">
              <w:t>January 24, 20</w:t>
            </w:r>
            <w:r>
              <w:t>XX</w:t>
            </w:r>
            <w:r w:rsidRPr="002135FB">
              <w:rPr>
                <w:lang w:val="ru-RU"/>
              </w:rPr>
              <w:t xml:space="preserve">  </w:t>
            </w:r>
            <w:r>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7A75816B" w14:textId="77777777" w:rsidR="002A0BF0" w:rsidRDefault="00E92261" w:rsidP="00F8411A">
        <w:pPr>
          <w:pStyle w:val="Footer"/>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327A7A" w14:textId="77777777" w:rsidR="00E92261" w:rsidRDefault="00E92261" w:rsidP="005A20E2">
      <w:pPr>
        <w:spacing w:after="0"/>
      </w:pPr>
      <w:r>
        <w:separator/>
      </w:r>
    </w:p>
    <w:p w14:paraId="70914EEB" w14:textId="77777777" w:rsidR="00E92261" w:rsidRDefault="00E92261"/>
    <w:p w14:paraId="118D7AD8" w14:textId="77777777" w:rsidR="00E92261" w:rsidRDefault="00E92261" w:rsidP="009B4773"/>
    <w:p w14:paraId="7BAE727A" w14:textId="77777777" w:rsidR="00E92261" w:rsidRDefault="00E92261" w:rsidP="00513832"/>
  </w:footnote>
  <w:footnote w:type="continuationSeparator" w:id="0">
    <w:p w14:paraId="0E74EEAC" w14:textId="77777777" w:rsidR="00E92261" w:rsidRDefault="00E92261" w:rsidP="005A20E2">
      <w:pPr>
        <w:spacing w:after="0"/>
      </w:pPr>
      <w:r>
        <w:continuationSeparator/>
      </w:r>
    </w:p>
    <w:p w14:paraId="36F506BD" w14:textId="77777777" w:rsidR="00E92261" w:rsidRDefault="00E92261"/>
    <w:p w14:paraId="71105AB9" w14:textId="77777777" w:rsidR="00E92261" w:rsidRDefault="00E92261" w:rsidP="009B4773"/>
    <w:p w14:paraId="1B7551C9" w14:textId="77777777" w:rsidR="00E92261" w:rsidRDefault="00E92261"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3E20AB" w14:textId="77777777" w:rsidR="002A0BF0" w:rsidRDefault="002A0BF0" w:rsidP="005A20E2">
    <w:pPr>
      <w:pStyle w:val="Header"/>
      <w:tabs>
        <w:tab w:val="right" w:pos="11057"/>
      </w:tabs>
      <w:ind w:left="-1134" w:right="-1085"/>
    </w:pPr>
    <w:r>
      <w:rPr>
        <w:noProof/>
      </w:rPr>
      <w:drawing>
        <wp:anchor distT="0" distB="0" distL="114300" distR="114300" simplePos="0" relativeHeight="251670528" behindDoc="1" locked="0" layoutInCell="1" allowOverlap="1" wp14:anchorId="1C582E5E" wp14:editId="7DF77DAC">
          <wp:simplePos x="0" y="0"/>
          <wp:positionH relativeFrom="page">
            <wp:align>center</wp:align>
          </wp:positionH>
          <wp:positionV relativeFrom="page">
            <wp:align>center</wp:align>
          </wp:positionV>
          <wp:extent cx="7132320" cy="9427464"/>
          <wp:effectExtent l="0" t="0" r="0" b="2540"/>
          <wp:wrapNone/>
          <wp:docPr id="2" name="Picture 2" descr="Women with laptop and business 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referRelativeResize="0"/>
                </pic:nvPicPr>
                <pic:blipFill rotWithShape="1">
                  <a:blip r:embed="rId1">
                    <a:extLst>
                      <a:ext uri="{28A0092B-C50C-407E-A947-70E740481C1C}">
                        <a14:useLocalDpi xmlns:a14="http://schemas.microsoft.com/office/drawing/2010/main" val="0"/>
                      </a:ext>
                    </a:extLst>
                  </a:blip>
                  <a:srcRect l="37008" t="5698" r="27787" b="24543"/>
                  <a:stretch/>
                </pic:blipFill>
                <pic:spPr bwMode="auto">
                  <a:xfrm>
                    <a:off x="0" y="0"/>
                    <a:ext cx="7132320"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781E4E" w14:textId="77777777" w:rsidR="002A0BF0" w:rsidRDefault="002A0BF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C98AAE" w14:textId="77777777" w:rsidR="002A0BF0" w:rsidRDefault="002A0BF0">
    <w:r>
      <w:rPr>
        <w:noProof/>
      </w:rPr>
      <w:drawing>
        <wp:anchor distT="0" distB="0" distL="114300" distR="114300" simplePos="0" relativeHeight="251675648" behindDoc="1" locked="0" layoutInCell="1" allowOverlap="1" wp14:anchorId="1A9D3229" wp14:editId="1B9A2058">
          <wp:simplePos x="0" y="0"/>
          <wp:positionH relativeFrom="page">
            <wp:posOffset>347345</wp:posOffset>
          </wp:positionH>
          <wp:positionV relativeFrom="page">
            <wp:align>center</wp:align>
          </wp:positionV>
          <wp:extent cx="3300984" cy="9427464"/>
          <wp:effectExtent l="0" t="0" r="0" b="2540"/>
          <wp:wrapNone/>
          <wp:docPr id="3" name="Picture 3" descr="Women and some 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47115" t="11270" r="35057" b="12436"/>
                  <a:stretch/>
                </pic:blipFill>
                <pic:spPr bwMode="auto">
                  <a:xfrm flipH="1">
                    <a:off x="0" y="0"/>
                    <a:ext cx="3300984"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2FB51" w14:textId="77777777" w:rsidR="002A0BF0" w:rsidRPr="00EB47F9" w:rsidRDefault="002A0BF0" w:rsidP="00EB47F9">
    <w:pPr>
      <w:pStyle w:val="Header"/>
      <w:rPr>
        <w:rStyle w:val="TitleChar"/>
        <w:rFonts w:eastAsiaTheme="minorHAnsi" w:cstheme="minorBidi"/>
        <w:b/>
        <w:color w:val="107082" w:themeColor="accent2"/>
        <w:spacing w:val="0"/>
        <w:kern w:val="0"/>
        <w:sz w:val="28"/>
        <w:szCs w:val="24"/>
      </w:rPr>
    </w:pPr>
    <w:r w:rsidRPr="00EB47F9">
      <w:t xml:space="preserve"> </w:t>
    </w:r>
  </w:p>
  <w:p w14:paraId="45202585" w14:textId="77777777" w:rsidR="002A0BF0" w:rsidRPr="00EB47F9" w:rsidRDefault="002A0BF0" w:rsidP="00EB47F9">
    <w:pPr>
      <w:pStyle w:val="Header2"/>
    </w:pPr>
    <w:r>
      <w:rPr>
        <w:noProof/>
      </w:rPr>
      <mc:AlternateContent>
        <mc:Choice Requires="wps">
          <w:drawing>
            <wp:anchor distT="45720" distB="45720" distL="114300" distR="114300" simplePos="0" relativeHeight="251677696" behindDoc="1" locked="0" layoutInCell="1" allowOverlap="1" wp14:anchorId="7E720C94" wp14:editId="785998BA">
              <wp:simplePos x="0" y="0"/>
              <wp:positionH relativeFrom="page">
                <wp:posOffset>0</wp:posOffset>
              </wp:positionH>
              <wp:positionV relativeFrom="page">
                <wp:posOffset>0</wp:posOffset>
              </wp:positionV>
              <wp:extent cx="10058400" cy="1143000"/>
              <wp:effectExtent l="0" t="0" r="0" b="0"/>
              <wp:wrapNone/>
              <wp:docPr id="1"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rgbClr val="F0CDA1">
                          <a:alpha val="50000"/>
                        </a:srgbClr>
                      </a:solidFill>
                      <a:ln w="9525">
                        <a:noFill/>
                        <a:miter lim="800000"/>
                        <a:headEnd/>
                        <a:tailEnd/>
                      </a:ln>
                    </wps:spPr>
                    <wps:txbx>
                      <w:txbxContent>
                        <w:p w14:paraId="4193D091" w14:textId="77777777" w:rsidR="002A0BF0" w:rsidRDefault="002A0BF0" w:rsidP="00EB47F9"/>
                      </w:txbxContent>
                    </wps:txbx>
                    <wps:bodyPr rot="0" vert="horz" wrap="square" lIns="720000" tIns="288000" rIns="91440" bIns="45720" anchor="ctr" anchorCtr="0">
                      <a:noAutofit/>
                    </wps:bodyPr>
                  </wps:wsp>
                </a:graphicData>
              </a:graphic>
              <wp14:sizeRelH relativeFrom="page">
                <wp14:pctWidth>130000</wp14:pctWidth>
              </wp14:sizeRelH>
              <wp14:sizeRelV relativeFrom="margin">
                <wp14:pctHeight>0</wp14:pctHeight>
              </wp14:sizeRelV>
            </wp:anchor>
          </w:drawing>
        </mc:Choice>
        <mc:Fallback>
          <w:pict>
            <v:shapetype w14:anchorId="7E720C94" id="_x0000_t202" coordsize="21600,21600" o:spt="202" path="m,l,21600r21600,l21600,xe">
              <v:stroke joinstyle="miter"/>
              <v:path gradientshapeok="t" o:connecttype="rect"/>
            </v:shapetype>
            <v:shape id="Text Box 2" o:spid="_x0000_s1026" type="#_x0000_t202" style="position:absolute;margin-left:0;margin-top:0;width:11in;height:90pt;z-index:-251638784;visibility:visible;mso-wrap-style:square;mso-width-percent:1300;mso-height-percent:0;mso-wrap-distance-left:9pt;mso-wrap-distance-top:3.6pt;mso-wrap-distance-right:9pt;mso-wrap-distance-bottom:3.6pt;mso-position-horizontal:absolute;mso-position-horizontal-relative:page;mso-position-vertical:absolute;mso-position-vertical-relative:page;mso-width-percent:13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" fillcolor="#f0cda1" stroked="f">
              <v:fill opacity="32896f"/>
              <v:textbox inset="20mm,8mm">
                <w:txbxContent>
                  <w:p w14:paraId="4193D091" w14:textId="77777777" w:rsidR="002A0BF0" w:rsidRDefault="002A0BF0" w:rsidP="00EB47F9"/>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98A0C43C"/>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A080F52C"/>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DA2A00FC"/>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C5678C6"/>
    <w:multiLevelType w:val="hybridMultilevel"/>
    <w:tmpl w:val="27EA8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9D7355"/>
    <w:multiLevelType w:val="hybridMultilevel"/>
    <w:tmpl w:val="84BC7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4F1635"/>
    <w:multiLevelType w:val="hybridMultilevel"/>
    <w:tmpl w:val="A8C2A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1359B0"/>
    <w:multiLevelType w:val="hybridMultilevel"/>
    <w:tmpl w:val="4824E3B6"/>
    <w:lvl w:ilvl="0" w:tplc="C2D4C4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101D07"/>
    <w:multiLevelType w:val="hybridMultilevel"/>
    <w:tmpl w:val="79DC4B2A"/>
    <w:lvl w:ilvl="0" w:tplc="124C5DAE">
      <w:start w:val="1"/>
      <w:numFmt w:val="decimal"/>
      <w:lvlText w:val="%1."/>
      <w:lvlJc w:val="left"/>
      <w:pPr>
        <w:ind w:left="72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38"/>
  </w:num>
  <w:num w:numId="3">
    <w:abstractNumId w:val="17"/>
  </w:num>
  <w:num w:numId="4">
    <w:abstractNumId w:val="26"/>
  </w:num>
  <w:num w:numId="5">
    <w:abstractNumId w:val="14"/>
  </w:num>
  <w:num w:numId="6">
    <w:abstractNumId w:val="8"/>
  </w:num>
  <w:num w:numId="7">
    <w:abstractNumId w:val="37"/>
  </w:num>
  <w:num w:numId="8">
    <w:abstractNumId w:val="13"/>
  </w:num>
  <w:num w:numId="9">
    <w:abstractNumId w:val="40"/>
  </w:num>
  <w:num w:numId="10">
    <w:abstractNumId w:val="32"/>
  </w:num>
  <w:num w:numId="11">
    <w:abstractNumId w:val="4"/>
  </w:num>
  <w:num w:numId="12">
    <w:abstractNumId w:val="11"/>
  </w:num>
  <w:num w:numId="13">
    <w:abstractNumId w:val="16"/>
  </w:num>
  <w:num w:numId="14">
    <w:abstractNumId w:val="25"/>
  </w:num>
  <w:num w:numId="15">
    <w:abstractNumId w:val="20"/>
  </w:num>
  <w:num w:numId="16">
    <w:abstractNumId w:val="7"/>
  </w:num>
  <w:num w:numId="17">
    <w:abstractNumId w:val="27"/>
  </w:num>
  <w:num w:numId="18">
    <w:abstractNumId w:val="41"/>
  </w:num>
  <w:num w:numId="19">
    <w:abstractNumId w:val="10"/>
  </w:num>
  <w:num w:numId="20">
    <w:abstractNumId w:val="30"/>
  </w:num>
  <w:num w:numId="21">
    <w:abstractNumId w:val="12"/>
  </w:num>
  <w:num w:numId="22">
    <w:abstractNumId w:val="21"/>
  </w:num>
  <w:num w:numId="23">
    <w:abstractNumId w:val="23"/>
  </w:num>
  <w:num w:numId="24">
    <w:abstractNumId w:val="19"/>
  </w:num>
  <w:num w:numId="25">
    <w:abstractNumId w:val="22"/>
  </w:num>
  <w:num w:numId="26">
    <w:abstractNumId w:val="9"/>
  </w:num>
  <w:num w:numId="27">
    <w:abstractNumId w:val="35"/>
  </w:num>
  <w:num w:numId="28">
    <w:abstractNumId w:val="15"/>
  </w:num>
  <w:num w:numId="29">
    <w:abstractNumId w:val="6"/>
  </w:num>
  <w:num w:numId="30">
    <w:abstractNumId w:val="18"/>
  </w:num>
  <w:num w:numId="31">
    <w:abstractNumId w:val="5"/>
  </w:num>
  <w:num w:numId="32">
    <w:abstractNumId w:val="29"/>
  </w:num>
  <w:num w:numId="33">
    <w:abstractNumId w:val="31"/>
  </w:num>
  <w:num w:numId="34">
    <w:abstractNumId w:val="3"/>
  </w:num>
  <w:num w:numId="35">
    <w:abstractNumId w:val="1"/>
  </w:num>
  <w:num w:numId="36">
    <w:abstractNumId w:val="2"/>
  </w:num>
  <w:num w:numId="37">
    <w:abstractNumId w:val="0"/>
  </w:num>
  <w:num w:numId="38">
    <w:abstractNumId w:val="36"/>
  </w:num>
  <w:num w:numId="39">
    <w:abstractNumId w:val="33"/>
  </w:num>
  <w:num w:numId="40">
    <w:abstractNumId w:val="34"/>
  </w:num>
  <w:num w:numId="41">
    <w:abstractNumId w:val="39"/>
  </w:num>
  <w:num w:numId="42">
    <w:abstractNumId w:val="2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BF0"/>
    <w:rsid w:val="0000092E"/>
    <w:rsid w:val="00012A83"/>
    <w:rsid w:val="00017C3C"/>
    <w:rsid w:val="00021F2E"/>
    <w:rsid w:val="00023F87"/>
    <w:rsid w:val="00026EAE"/>
    <w:rsid w:val="0003123C"/>
    <w:rsid w:val="00032A10"/>
    <w:rsid w:val="00043FFE"/>
    <w:rsid w:val="00044074"/>
    <w:rsid w:val="0004430C"/>
    <w:rsid w:val="00066DE2"/>
    <w:rsid w:val="00077931"/>
    <w:rsid w:val="000825EC"/>
    <w:rsid w:val="00084E91"/>
    <w:rsid w:val="000900B6"/>
    <w:rsid w:val="000A649E"/>
    <w:rsid w:val="000A7626"/>
    <w:rsid w:val="000B5DA2"/>
    <w:rsid w:val="000C1C28"/>
    <w:rsid w:val="000C5872"/>
    <w:rsid w:val="000E0979"/>
    <w:rsid w:val="000E1544"/>
    <w:rsid w:val="001155CE"/>
    <w:rsid w:val="001225D9"/>
    <w:rsid w:val="00124370"/>
    <w:rsid w:val="00160392"/>
    <w:rsid w:val="001A5429"/>
    <w:rsid w:val="001B1DAF"/>
    <w:rsid w:val="001C7F44"/>
    <w:rsid w:val="001D1C22"/>
    <w:rsid w:val="001E11F1"/>
    <w:rsid w:val="001E1E58"/>
    <w:rsid w:val="00206719"/>
    <w:rsid w:val="00212B1B"/>
    <w:rsid w:val="00240312"/>
    <w:rsid w:val="00247B17"/>
    <w:rsid w:val="00252E4A"/>
    <w:rsid w:val="002642A8"/>
    <w:rsid w:val="002A0BF0"/>
    <w:rsid w:val="002A137B"/>
    <w:rsid w:val="002E62A7"/>
    <w:rsid w:val="0031130D"/>
    <w:rsid w:val="00314A6F"/>
    <w:rsid w:val="00334394"/>
    <w:rsid w:val="00347AF5"/>
    <w:rsid w:val="00360F98"/>
    <w:rsid w:val="00362478"/>
    <w:rsid w:val="00374421"/>
    <w:rsid w:val="00385D4D"/>
    <w:rsid w:val="003B5758"/>
    <w:rsid w:val="003D04F0"/>
    <w:rsid w:val="003D59A7"/>
    <w:rsid w:val="003E78A7"/>
    <w:rsid w:val="003F0714"/>
    <w:rsid w:val="003F13B0"/>
    <w:rsid w:val="003F5F4A"/>
    <w:rsid w:val="00400698"/>
    <w:rsid w:val="00403423"/>
    <w:rsid w:val="004211AF"/>
    <w:rsid w:val="00423A18"/>
    <w:rsid w:val="004262DD"/>
    <w:rsid w:val="0042646F"/>
    <w:rsid w:val="00435096"/>
    <w:rsid w:val="00440BF7"/>
    <w:rsid w:val="004411FB"/>
    <w:rsid w:val="00443212"/>
    <w:rsid w:val="004567E6"/>
    <w:rsid w:val="00493EC0"/>
    <w:rsid w:val="00495909"/>
    <w:rsid w:val="004B5251"/>
    <w:rsid w:val="004C7B3E"/>
    <w:rsid w:val="004D5E9E"/>
    <w:rsid w:val="004F200D"/>
    <w:rsid w:val="00513832"/>
    <w:rsid w:val="00526C37"/>
    <w:rsid w:val="00533047"/>
    <w:rsid w:val="00573CF9"/>
    <w:rsid w:val="00577B45"/>
    <w:rsid w:val="00582502"/>
    <w:rsid w:val="005919AF"/>
    <w:rsid w:val="005A20E2"/>
    <w:rsid w:val="005B5B61"/>
    <w:rsid w:val="005B6A1A"/>
    <w:rsid w:val="005B7AF2"/>
    <w:rsid w:val="005D2146"/>
    <w:rsid w:val="005F6388"/>
    <w:rsid w:val="00614293"/>
    <w:rsid w:val="006329E1"/>
    <w:rsid w:val="00633E73"/>
    <w:rsid w:val="00655308"/>
    <w:rsid w:val="00664450"/>
    <w:rsid w:val="00672F92"/>
    <w:rsid w:val="006936EB"/>
    <w:rsid w:val="006B2383"/>
    <w:rsid w:val="006D0144"/>
    <w:rsid w:val="006E3FC8"/>
    <w:rsid w:val="006E523A"/>
    <w:rsid w:val="006F35BA"/>
    <w:rsid w:val="00707756"/>
    <w:rsid w:val="007157EF"/>
    <w:rsid w:val="00730BAF"/>
    <w:rsid w:val="0073670F"/>
    <w:rsid w:val="00740FCE"/>
    <w:rsid w:val="00753E67"/>
    <w:rsid w:val="007B17C4"/>
    <w:rsid w:val="007B1F5A"/>
    <w:rsid w:val="007B3AB6"/>
    <w:rsid w:val="007B5AFF"/>
    <w:rsid w:val="007C136F"/>
    <w:rsid w:val="007C5AF4"/>
    <w:rsid w:val="007D5767"/>
    <w:rsid w:val="007F793B"/>
    <w:rsid w:val="00810DF6"/>
    <w:rsid w:val="00813EC8"/>
    <w:rsid w:val="00817F8C"/>
    <w:rsid w:val="0083428B"/>
    <w:rsid w:val="008428EB"/>
    <w:rsid w:val="00860E2D"/>
    <w:rsid w:val="00876F99"/>
    <w:rsid w:val="00877A44"/>
    <w:rsid w:val="008820B3"/>
    <w:rsid w:val="00886169"/>
    <w:rsid w:val="008965F6"/>
    <w:rsid w:val="008A2B5E"/>
    <w:rsid w:val="008D3386"/>
    <w:rsid w:val="008D3518"/>
    <w:rsid w:val="008F704C"/>
    <w:rsid w:val="0090206C"/>
    <w:rsid w:val="00902998"/>
    <w:rsid w:val="00912C1B"/>
    <w:rsid w:val="0092125E"/>
    <w:rsid w:val="00924319"/>
    <w:rsid w:val="00952A7A"/>
    <w:rsid w:val="00974BF8"/>
    <w:rsid w:val="009A3B33"/>
    <w:rsid w:val="009A45A0"/>
    <w:rsid w:val="009B35B5"/>
    <w:rsid w:val="009B4773"/>
    <w:rsid w:val="009C018F"/>
    <w:rsid w:val="009C6756"/>
    <w:rsid w:val="009D2556"/>
    <w:rsid w:val="009E55E1"/>
    <w:rsid w:val="00A274C5"/>
    <w:rsid w:val="00A44EEF"/>
    <w:rsid w:val="00A630FD"/>
    <w:rsid w:val="00A74908"/>
    <w:rsid w:val="00A91213"/>
    <w:rsid w:val="00A960DC"/>
    <w:rsid w:val="00A9621B"/>
    <w:rsid w:val="00AA29B1"/>
    <w:rsid w:val="00AA66D7"/>
    <w:rsid w:val="00AC3653"/>
    <w:rsid w:val="00AE0241"/>
    <w:rsid w:val="00AE5008"/>
    <w:rsid w:val="00B26302"/>
    <w:rsid w:val="00B27D6A"/>
    <w:rsid w:val="00B37B3B"/>
    <w:rsid w:val="00B435B9"/>
    <w:rsid w:val="00B44C47"/>
    <w:rsid w:val="00B57756"/>
    <w:rsid w:val="00B57F4F"/>
    <w:rsid w:val="00B7636D"/>
    <w:rsid w:val="00B80CF1"/>
    <w:rsid w:val="00BA2A38"/>
    <w:rsid w:val="00BA31C4"/>
    <w:rsid w:val="00BA3E51"/>
    <w:rsid w:val="00BA75E3"/>
    <w:rsid w:val="00BB02E6"/>
    <w:rsid w:val="00BD0C60"/>
    <w:rsid w:val="00BE2026"/>
    <w:rsid w:val="00C17BCF"/>
    <w:rsid w:val="00C3246A"/>
    <w:rsid w:val="00C65564"/>
    <w:rsid w:val="00CA61D8"/>
    <w:rsid w:val="00CD1D98"/>
    <w:rsid w:val="00CF1267"/>
    <w:rsid w:val="00D13200"/>
    <w:rsid w:val="00D26769"/>
    <w:rsid w:val="00D27AF8"/>
    <w:rsid w:val="00D6543F"/>
    <w:rsid w:val="00D74E0C"/>
    <w:rsid w:val="00D86A0A"/>
    <w:rsid w:val="00D94688"/>
    <w:rsid w:val="00DB5A2E"/>
    <w:rsid w:val="00DC0528"/>
    <w:rsid w:val="00DC1104"/>
    <w:rsid w:val="00DC3A45"/>
    <w:rsid w:val="00DC7466"/>
    <w:rsid w:val="00DC7E1C"/>
    <w:rsid w:val="00DE65A2"/>
    <w:rsid w:val="00DF2DCC"/>
    <w:rsid w:val="00E01D0E"/>
    <w:rsid w:val="00E044F6"/>
    <w:rsid w:val="00E06FF1"/>
    <w:rsid w:val="00E16215"/>
    <w:rsid w:val="00E31650"/>
    <w:rsid w:val="00E35169"/>
    <w:rsid w:val="00E404DF"/>
    <w:rsid w:val="00E53724"/>
    <w:rsid w:val="00E552C8"/>
    <w:rsid w:val="00E75006"/>
    <w:rsid w:val="00E757A0"/>
    <w:rsid w:val="00E84350"/>
    <w:rsid w:val="00E857E2"/>
    <w:rsid w:val="00E85863"/>
    <w:rsid w:val="00E91AE4"/>
    <w:rsid w:val="00E92261"/>
    <w:rsid w:val="00E95B3C"/>
    <w:rsid w:val="00EA431D"/>
    <w:rsid w:val="00EB3D76"/>
    <w:rsid w:val="00EB47F9"/>
    <w:rsid w:val="00EC4BCD"/>
    <w:rsid w:val="00F273EA"/>
    <w:rsid w:val="00F33F5E"/>
    <w:rsid w:val="00F53A40"/>
    <w:rsid w:val="00F60840"/>
    <w:rsid w:val="00F72DE2"/>
    <w:rsid w:val="00F75B86"/>
    <w:rsid w:val="00F77933"/>
    <w:rsid w:val="00F8411A"/>
    <w:rsid w:val="00FA0D95"/>
    <w:rsid w:val="00FC1405"/>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17528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4"/>
        <w:szCs w:val="24"/>
        <w:lang w:val="en-US" w:eastAsia="en-US" w:bidi="ar-SA"/>
      </w:rPr>
    </w:rPrDefault>
    <w:pPrDefault>
      <w:pPr>
        <w:spacing w:before="120" w:after="12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atentStyles>
  <w:style w:type="paragraph" w:default="1" w:styleId="Normal">
    <w:name w:val="Normal"/>
    <w:qFormat/>
    <w:rsid w:val="00614293"/>
  </w:style>
  <w:style w:type="paragraph" w:styleId="Heading1">
    <w:name w:val="heading 1"/>
    <w:basedOn w:val="Normal"/>
    <w:next w:val="Normal"/>
    <w:link w:val="Heading1Char"/>
    <w:uiPriority w:val="9"/>
    <w:qFormat/>
    <w:rsid w:val="00E404DF"/>
    <w:pPr>
      <w:keepNext/>
      <w:keepLines/>
      <w:pageBreakBefore/>
      <w:pBdr>
        <w:bottom w:val="single" w:sz="24" w:space="4" w:color="F0CDA1" w:themeColor="accent1"/>
      </w:pBdr>
      <w:spacing w:after="400"/>
      <w:outlineLvl w:val="0"/>
    </w:pPr>
    <w:rPr>
      <w:rFonts w:asciiTheme="majorHAnsi" w:eastAsiaTheme="majorEastAsia" w:hAnsiTheme="majorHAnsi" w:cstheme="majorBidi"/>
      <w:b/>
      <w:caps/>
      <w:color w:val="107082" w:themeColor="accent2"/>
      <w:sz w:val="44"/>
      <w:szCs w:val="32"/>
    </w:rPr>
  </w:style>
  <w:style w:type="paragraph" w:styleId="Heading2">
    <w:name w:val="heading 2"/>
    <w:basedOn w:val="Normal"/>
    <w:next w:val="Normal"/>
    <w:link w:val="Heading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B47F9"/>
    <w:pPr>
      <w:spacing w:before="0" w:after="0"/>
    </w:pPr>
    <w:rPr>
      <w:rFonts w:asciiTheme="majorHAnsi" w:hAnsiTheme="majorHAnsi"/>
      <w:b/>
      <w:caps/>
      <w:color w:val="107082" w:themeColor="accent2"/>
      <w:sz w:val="28"/>
    </w:rPr>
  </w:style>
  <w:style w:type="character" w:customStyle="1" w:styleId="HeaderChar">
    <w:name w:val="Header Char"/>
    <w:basedOn w:val="DefaultParagraphFont"/>
    <w:link w:val="Header"/>
    <w:uiPriority w:val="99"/>
    <w:rsid w:val="00EB47F9"/>
    <w:rPr>
      <w:rFonts w:asciiTheme="majorHAnsi" w:hAnsiTheme="majorHAnsi"/>
      <w:b/>
      <w:caps/>
      <w:color w:val="107082" w:themeColor="accent2"/>
      <w:sz w:val="28"/>
    </w:rPr>
  </w:style>
  <w:style w:type="paragraph" w:styleId="Footer">
    <w:name w:val="footer"/>
    <w:basedOn w:val="Normal"/>
    <w:link w:val="FooterChar"/>
    <w:uiPriority w:val="99"/>
    <w:rsid w:val="00F8411A"/>
    <w:pPr>
      <w:pBdr>
        <w:top w:val="single" w:sz="8" w:space="1" w:color="F0CDA1" w:themeColor="accent1"/>
      </w:pBdr>
      <w:tabs>
        <w:tab w:val="right" w:pos="10080"/>
      </w:tabs>
      <w:spacing w:after="0" w:line="240" w:lineRule="auto"/>
    </w:pPr>
    <w:rPr>
      <w:sz w:val="18"/>
    </w:rPr>
  </w:style>
  <w:style w:type="character" w:customStyle="1" w:styleId="FooterChar">
    <w:name w:val="Footer Char"/>
    <w:basedOn w:val="DefaultParagraphFont"/>
    <w:link w:val="Footer"/>
    <w:uiPriority w:val="99"/>
    <w:rsid w:val="00347AF5"/>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813EC8"/>
    <w:pPr>
      <w:spacing w:after="0"/>
      <w:contextualSpacing/>
      <w:jc w:val="center"/>
    </w:pPr>
    <w:rPr>
      <w:rFonts w:asciiTheme="majorHAnsi" w:eastAsiaTheme="majorEastAsia" w:hAnsiTheme="majorHAnsi" w:cstheme="majorBidi"/>
      <w:b/>
      <w:color w:val="FFFFFF" w:themeColor="background1"/>
      <w:spacing w:val="-10"/>
      <w:kern w:val="28"/>
      <w:sz w:val="96"/>
      <w:szCs w:val="56"/>
    </w:rPr>
  </w:style>
  <w:style w:type="character" w:customStyle="1" w:styleId="TitleChar">
    <w:name w:val="Title Char"/>
    <w:basedOn w:val="DefaultParagraphFont"/>
    <w:link w:val="Title"/>
    <w:uiPriority w:val="10"/>
    <w:rsid w:val="00813EC8"/>
    <w:rPr>
      <w:rFonts w:asciiTheme="majorHAnsi" w:eastAsiaTheme="majorEastAsia" w:hAnsiTheme="majorHAnsi" w:cstheme="majorBidi"/>
      <w:b/>
      <w:color w:val="FFFFFF" w:themeColor="background1"/>
      <w:spacing w:val="-10"/>
      <w:kern w:val="28"/>
      <w:sz w:val="96"/>
      <w:szCs w:val="56"/>
    </w:rPr>
  </w:style>
  <w:style w:type="paragraph" w:styleId="Subtitle">
    <w:name w:val="Subtitle"/>
    <w:basedOn w:val="Normal"/>
    <w:next w:val="Normal"/>
    <w:link w:val="SubtitleChar"/>
    <w:uiPriority w:val="11"/>
    <w:qFormat/>
    <w:rsid w:val="00F33F5E"/>
    <w:pPr>
      <w:numPr>
        <w:ilvl w:val="1"/>
      </w:numPr>
      <w:spacing w:after="0"/>
      <w:jc w:val="center"/>
    </w:pPr>
    <w:rPr>
      <w:rFonts w:eastAsiaTheme="minorEastAsia"/>
      <w:b/>
      <w:i/>
      <w:color w:val="F0CDA1" w:themeColor="accent1"/>
      <w:spacing w:val="15"/>
      <w:sz w:val="48"/>
    </w:rPr>
  </w:style>
  <w:style w:type="character" w:customStyle="1" w:styleId="SubtitleChar">
    <w:name w:val="Subtitle Char"/>
    <w:basedOn w:val="DefaultParagraphFont"/>
    <w:link w:val="Subtitle"/>
    <w:uiPriority w:val="11"/>
    <w:rsid w:val="00F33F5E"/>
    <w:rPr>
      <w:rFonts w:eastAsiaTheme="minorEastAsia"/>
      <w:b/>
      <w:i/>
      <w:color w:val="F0CDA1" w:themeColor="accent1"/>
      <w:spacing w:val="15"/>
      <w:sz w:val="48"/>
    </w:rPr>
  </w:style>
  <w:style w:type="character" w:customStyle="1" w:styleId="Heading1Char">
    <w:name w:val="Heading 1 Char"/>
    <w:basedOn w:val="DefaultParagraphFont"/>
    <w:link w:val="Heading1"/>
    <w:uiPriority w:val="9"/>
    <w:rsid w:val="00E404DF"/>
    <w:rPr>
      <w:rFonts w:asciiTheme="majorHAnsi" w:eastAsiaTheme="majorEastAsia" w:hAnsiTheme="majorHAnsi" w:cstheme="majorBidi"/>
      <w:b/>
      <w:caps/>
      <w:color w:val="107082" w:themeColor="accent2"/>
      <w:sz w:val="44"/>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semiHidden/>
    <w:qFormat/>
    <w:rsid w:val="005D2146"/>
    <w:pPr>
      <w:ind w:left="720"/>
      <w:contextualSpacing/>
    </w:pPr>
  </w:style>
  <w:style w:type="character" w:styleId="SubtleEmphasis">
    <w:name w:val="Subtle Emphasis"/>
    <w:uiPriority w:val="19"/>
    <w:qFormat/>
    <w:rsid w:val="00E85863"/>
    <w:rPr>
      <w:rFonts w:asciiTheme="majorHAnsi" w:hAnsiTheme="majorHAnsi"/>
      <w:b/>
      <w:i w:val="0"/>
      <w:color w:val="107082" w:themeColor="accent2"/>
      <w:sz w:val="28"/>
    </w:rPr>
  </w:style>
  <w:style w:type="character" w:styleId="Emphasis">
    <w:name w:val="Emphasis"/>
    <w:uiPriority w:val="20"/>
    <w:qFormat/>
    <w:rsid w:val="00F33F5E"/>
    <w:rPr>
      <w:rFonts w:cstheme="minorHAnsi"/>
      <w:i/>
      <w:color w:val="331D01"/>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rsid w:val="00664450"/>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rsid w:val="001E1E58"/>
    <w:pPr>
      <w:spacing w:after="100"/>
    </w:pPr>
  </w:style>
  <w:style w:type="character" w:styleId="Hyperlink">
    <w:name w:val="Hyperlink"/>
    <w:basedOn w:val="DefaultParagraphFont"/>
    <w:uiPriority w:val="99"/>
    <w:unhideWhenUsed/>
    <w:rsid w:val="001E1E58"/>
    <w:rPr>
      <w:color w:val="000000" w:themeColor="hyperlink"/>
      <w:u w:val="single"/>
    </w:rPr>
  </w:style>
  <w:style w:type="paragraph" w:styleId="TOC2">
    <w:name w:val="toc 2"/>
    <w:basedOn w:val="Normal"/>
    <w:next w:val="Normal"/>
    <w:autoRedefine/>
    <w:uiPriority w:val="39"/>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rPr>
  </w:style>
  <w:style w:type="paragraph" w:styleId="ListBullet">
    <w:name w:val="List Bullet"/>
    <w:basedOn w:val="Normal"/>
    <w:uiPriority w:val="99"/>
    <w:rsid w:val="0003123C"/>
    <w:pPr>
      <w:numPr>
        <w:numId w:val="16"/>
      </w:numPr>
      <w:spacing w:before="0" w:after="200" w:line="276" w:lineRule="auto"/>
      <w:ind w:left="340" w:hanging="340"/>
    </w:pPr>
  </w:style>
  <w:style w:type="paragraph" w:styleId="ListNumber">
    <w:name w:val="List Number"/>
    <w:basedOn w:val="Normal"/>
    <w:uiPriority w:val="99"/>
    <w:rsid w:val="0003123C"/>
    <w:pPr>
      <w:numPr>
        <w:numId w:val="32"/>
      </w:numPr>
      <w:spacing w:before="0" w:after="200" w:line="276" w:lineRule="auto"/>
      <w:ind w:left="340" w:hanging="340"/>
    </w:pPr>
  </w:style>
  <w:style w:type="character" w:styleId="Strong">
    <w:name w:val="Strong"/>
    <w:basedOn w:val="DefaultParagraphFont"/>
    <w:uiPriority w:val="22"/>
    <w:qFormat/>
    <w:rsid w:val="00BA31C4"/>
    <w:rPr>
      <w:b/>
      <w:bCs/>
    </w:rPr>
  </w:style>
  <w:style w:type="character" w:customStyle="1" w:styleId="Bold">
    <w:name w:val="Bold"/>
    <w:uiPriority w:val="1"/>
    <w:qFormat/>
    <w:rsid w:val="00BA31C4"/>
    <w:rPr>
      <w:b/>
      <w:bCs/>
    </w:rPr>
  </w:style>
  <w:style w:type="paragraph" w:styleId="ListBullet2">
    <w:name w:val="List Bullet 2"/>
    <w:basedOn w:val="Normal"/>
    <w:uiPriority w:val="99"/>
    <w:rsid w:val="00D27AF8"/>
    <w:pPr>
      <w:numPr>
        <w:numId w:val="35"/>
      </w:numPr>
      <w:spacing w:before="0"/>
    </w:pPr>
  </w:style>
  <w:style w:type="paragraph" w:customStyle="1" w:styleId="Graphheading1">
    <w:name w:val="Graph heading 1"/>
    <w:basedOn w:val="Normal"/>
    <w:qFormat/>
    <w:rsid w:val="008965F6"/>
    <w:pPr>
      <w:spacing w:after="60" w:line="240" w:lineRule="auto"/>
    </w:pPr>
    <w:rPr>
      <w:b/>
      <w:color w:val="054854" w:themeColor="accent3"/>
    </w:rPr>
  </w:style>
  <w:style w:type="paragraph" w:customStyle="1" w:styleId="Graphheading2">
    <w:name w:val="Graph heading 2"/>
    <w:basedOn w:val="Normal"/>
    <w:qFormat/>
    <w:rsid w:val="00664450"/>
    <w:pPr>
      <w:spacing w:after="60" w:line="240" w:lineRule="auto"/>
    </w:pPr>
    <w:rPr>
      <w:b/>
      <w:color w:val="F99927" w:themeColor="accent5"/>
    </w:rPr>
  </w:style>
  <w:style w:type="paragraph" w:customStyle="1" w:styleId="Graphheading3">
    <w:name w:val="Graph heading 3"/>
    <w:basedOn w:val="Normal"/>
    <w:qFormat/>
    <w:rsid w:val="00664450"/>
    <w:pPr>
      <w:spacing w:after="60" w:line="240" w:lineRule="auto"/>
    </w:pPr>
    <w:rPr>
      <w:b/>
      <w:color w:val="EC7216" w:themeColor="accent6"/>
    </w:rPr>
  </w:style>
  <w:style w:type="paragraph" w:customStyle="1" w:styleId="Graphheading4">
    <w:name w:val="Graph heading 4"/>
    <w:basedOn w:val="Normal"/>
    <w:qFormat/>
    <w:rsid w:val="008965F6"/>
    <w:pPr>
      <w:spacing w:after="60" w:line="240" w:lineRule="auto"/>
    </w:pPr>
    <w:rPr>
      <w:b/>
      <w:color w:val="107082" w:themeColor="accent2"/>
    </w:rPr>
  </w:style>
  <w:style w:type="paragraph" w:customStyle="1" w:styleId="Graphbullet">
    <w:name w:val="Graph bullet"/>
    <w:basedOn w:val="Normal"/>
    <w:qFormat/>
    <w:rsid w:val="008965F6"/>
    <w:pPr>
      <w:numPr>
        <w:numId w:val="28"/>
      </w:numPr>
      <w:spacing w:before="0" w:after="0" w:line="216" w:lineRule="auto"/>
      <w:ind w:left="284" w:hanging="284"/>
    </w:pPr>
    <w:rPr>
      <w:sz w:val="20"/>
    </w:rPr>
  </w:style>
  <w:style w:type="paragraph" w:customStyle="1" w:styleId="Graphbullet2">
    <w:name w:val="Graph bullet 2"/>
    <w:basedOn w:val="Normal"/>
    <w:qFormat/>
    <w:rsid w:val="008965F6"/>
    <w:pPr>
      <w:numPr>
        <w:numId w:val="30"/>
      </w:numPr>
      <w:spacing w:before="0" w:after="0" w:line="216" w:lineRule="auto"/>
      <w:ind w:left="284" w:hanging="284"/>
    </w:pPr>
    <w:rPr>
      <w:sz w:val="20"/>
    </w:rPr>
  </w:style>
  <w:style w:type="paragraph" w:customStyle="1" w:styleId="Graphbullet3">
    <w:name w:val="Graph bullet 3"/>
    <w:basedOn w:val="Normal"/>
    <w:qFormat/>
    <w:rsid w:val="008965F6"/>
    <w:pPr>
      <w:numPr>
        <w:numId w:val="29"/>
      </w:numPr>
      <w:spacing w:before="0" w:after="0" w:line="216" w:lineRule="auto"/>
      <w:ind w:left="284" w:hanging="284"/>
    </w:pPr>
    <w:rPr>
      <w:sz w:val="20"/>
    </w:rPr>
  </w:style>
  <w:style w:type="paragraph" w:customStyle="1" w:styleId="Graphbullet4">
    <w:name w:val="Graph bullet 4"/>
    <w:basedOn w:val="Normal"/>
    <w:qFormat/>
    <w:rsid w:val="008965F6"/>
    <w:pPr>
      <w:numPr>
        <w:numId w:val="31"/>
      </w:numPr>
      <w:spacing w:before="0" w:after="0" w:line="240" w:lineRule="auto"/>
      <w:ind w:left="284" w:hanging="284"/>
    </w:pPr>
    <w:rPr>
      <w:sz w:val="20"/>
    </w:rPr>
  </w:style>
  <w:style w:type="paragraph" w:customStyle="1" w:styleId="TableText">
    <w:name w:val="Table Text"/>
    <w:basedOn w:val="Normal"/>
    <w:next w:val="Normal"/>
    <w:qFormat/>
    <w:rsid w:val="00810DF6"/>
    <w:pPr>
      <w:spacing w:before="0" w:after="0" w:line="240" w:lineRule="auto"/>
    </w:pPr>
    <w:rPr>
      <w:sz w:val="18"/>
    </w:rPr>
  </w:style>
  <w:style w:type="paragraph" w:customStyle="1" w:styleId="TableHeading">
    <w:name w:val="Table Heading"/>
    <w:basedOn w:val="Normal"/>
    <w:qFormat/>
    <w:rsid w:val="00DC3A45"/>
    <w:pPr>
      <w:spacing w:before="0" w:after="0" w:line="216" w:lineRule="auto"/>
      <w:ind w:left="85"/>
    </w:pPr>
    <w:rPr>
      <w:b/>
      <w:color w:val="FFFFFF" w:themeColor="background1"/>
      <w:sz w:val="18"/>
      <w:szCs w:val="18"/>
    </w:rPr>
  </w:style>
  <w:style w:type="paragraph" w:customStyle="1" w:styleId="Header2">
    <w:name w:val="Header2"/>
    <w:basedOn w:val="Normal"/>
    <w:next w:val="Normal"/>
    <w:link w:val="Header2Char"/>
    <w:qFormat/>
    <w:rsid w:val="00BA3E51"/>
    <w:pPr>
      <w:spacing w:before="0" w:after="0"/>
    </w:pPr>
    <w:rPr>
      <w:i/>
    </w:rPr>
  </w:style>
  <w:style w:type="paragraph" w:customStyle="1" w:styleId="Tabletotal">
    <w:name w:val="Table total"/>
    <w:basedOn w:val="Normal"/>
    <w:next w:val="Normal"/>
    <w:link w:val="TabletotalChar"/>
    <w:qFormat/>
    <w:rsid w:val="004211AF"/>
    <w:pPr>
      <w:spacing w:before="0" w:after="0" w:line="256" w:lineRule="auto"/>
    </w:pPr>
    <w:rPr>
      <w:rFonts w:ascii="Arial" w:eastAsia="Arial" w:hAnsi="Arial" w:cs="Times New Roman"/>
      <w:b/>
      <w:bCs/>
      <w:caps/>
      <w:color w:val="404040" w:themeColor="text1" w:themeTint="BF"/>
      <w:sz w:val="18"/>
      <w:szCs w:val="22"/>
    </w:rPr>
  </w:style>
  <w:style w:type="character" w:customStyle="1" w:styleId="Header2Char">
    <w:name w:val="Header2 Char"/>
    <w:basedOn w:val="DefaultParagraphFont"/>
    <w:link w:val="Header2"/>
    <w:rsid w:val="00BA3E51"/>
    <w:rPr>
      <w:i/>
    </w:rPr>
  </w:style>
  <w:style w:type="character" w:customStyle="1" w:styleId="TabletotalChar">
    <w:name w:val="Table total Char"/>
    <w:basedOn w:val="DefaultParagraphFont"/>
    <w:link w:val="Tabletotal"/>
    <w:rsid w:val="004211AF"/>
    <w:rPr>
      <w:rFonts w:ascii="Arial" w:eastAsia="Arial" w:hAnsi="Arial" w:cs="Times New Roman"/>
      <w:b/>
      <w:bCs/>
      <w:caps/>
      <w:color w:val="404040" w:themeColor="text1" w:themeTint="BF"/>
      <w:sz w:val="18"/>
      <w:szCs w:val="22"/>
    </w:rPr>
  </w:style>
  <w:style w:type="paragraph" w:customStyle="1" w:styleId="TableTextright">
    <w:name w:val="Table Text right"/>
    <w:basedOn w:val="Normal"/>
    <w:next w:val="Normal"/>
    <w:link w:val="TableTextrightChar"/>
    <w:qFormat/>
    <w:rsid w:val="00810DF6"/>
    <w:pPr>
      <w:spacing w:before="0" w:after="0" w:line="240" w:lineRule="auto"/>
      <w:jc w:val="right"/>
    </w:pPr>
    <w:rPr>
      <w:sz w:val="18"/>
    </w:rPr>
  </w:style>
  <w:style w:type="paragraph" w:customStyle="1" w:styleId="TableTextbold">
    <w:name w:val="Table Text bold"/>
    <w:basedOn w:val="Normal"/>
    <w:next w:val="Normal"/>
    <w:link w:val="TableTextboldChar"/>
    <w:qFormat/>
    <w:rsid w:val="009C018F"/>
    <w:pPr>
      <w:spacing w:before="0" w:after="0" w:line="240" w:lineRule="auto"/>
    </w:pPr>
    <w:rPr>
      <w:b/>
      <w:sz w:val="18"/>
    </w:rPr>
  </w:style>
  <w:style w:type="character" w:customStyle="1" w:styleId="TableTextrightChar">
    <w:name w:val="Table Text right Char"/>
    <w:basedOn w:val="DefaultParagraphFont"/>
    <w:link w:val="TableTextright"/>
    <w:rsid w:val="00810DF6"/>
    <w:rPr>
      <w:sz w:val="18"/>
    </w:rPr>
  </w:style>
  <w:style w:type="character" w:customStyle="1" w:styleId="TableTextboldChar">
    <w:name w:val="Table Text bold Char"/>
    <w:basedOn w:val="DefaultParagraphFont"/>
    <w:link w:val="TableTextbold"/>
    <w:rsid w:val="009C018F"/>
    <w:rPr>
      <w:b/>
      <w:sz w:val="18"/>
    </w:rPr>
  </w:style>
  <w:style w:type="paragraph" w:styleId="NormalWeb">
    <w:name w:val="Normal (Web)"/>
    <w:basedOn w:val="Normal"/>
    <w:uiPriority w:val="99"/>
    <w:unhideWhenUsed/>
    <w:rsid w:val="00573CF9"/>
    <w:pPr>
      <w:spacing w:before="100" w:beforeAutospacing="1" w:after="100" w:afterAutospacing="1" w:line="240" w:lineRule="auto"/>
    </w:pPr>
    <w:rPr>
      <w:rFonts w:ascii="Times New Roman" w:eastAsia="Times New Roman" w:hAnsi="Times New Roman" w:cs="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636932">
      <w:bodyDiv w:val="1"/>
      <w:marLeft w:val="0"/>
      <w:marRight w:val="0"/>
      <w:marTop w:val="0"/>
      <w:marBottom w:val="0"/>
      <w:divBdr>
        <w:top w:val="none" w:sz="0" w:space="0" w:color="auto"/>
        <w:left w:val="none" w:sz="0" w:space="0" w:color="auto"/>
        <w:bottom w:val="none" w:sz="0" w:space="0" w:color="auto"/>
        <w:right w:val="none" w:sz="0" w:space="0" w:color="auto"/>
      </w:divBdr>
    </w:div>
    <w:div w:id="104278417">
      <w:bodyDiv w:val="1"/>
      <w:marLeft w:val="0"/>
      <w:marRight w:val="0"/>
      <w:marTop w:val="0"/>
      <w:marBottom w:val="0"/>
      <w:divBdr>
        <w:top w:val="none" w:sz="0" w:space="0" w:color="auto"/>
        <w:left w:val="none" w:sz="0" w:space="0" w:color="auto"/>
        <w:bottom w:val="none" w:sz="0" w:space="0" w:color="auto"/>
        <w:right w:val="none" w:sz="0" w:space="0" w:color="auto"/>
      </w:divBdr>
    </w:div>
    <w:div w:id="391853985">
      <w:bodyDiv w:val="1"/>
      <w:marLeft w:val="0"/>
      <w:marRight w:val="0"/>
      <w:marTop w:val="0"/>
      <w:marBottom w:val="0"/>
      <w:divBdr>
        <w:top w:val="none" w:sz="0" w:space="0" w:color="auto"/>
        <w:left w:val="none" w:sz="0" w:space="0" w:color="auto"/>
        <w:bottom w:val="none" w:sz="0" w:space="0" w:color="auto"/>
        <w:right w:val="none" w:sz="0" w:space="0" w:color="auto"/>
      </w:divBdr>
    </w:div>
    <w:div w:id="449127054">
      <w:bodyDiv w:val="1"/>
      <w:marLeft w:val="0"/>
      <w:marRight w:val="0"/>
      <w:marTop w:val="0"/>
      <w:marBottom w:val="0"/>
      <w:divBdr>
        <w:top w:val="none" w:sz="0" w:space="0" w:color="auto"/>
        <w:left w:val="none" w:sz="0" w:space="0" w:color="auto"/>
        <w:bottom w:val="none" w:sz="0" w:space="0" w:color="auto"/>
        <w:right w:val="none" w:sz="0" w:space="0" w:color="auto"/>
      </w:divBdr>
    </w:div>
    <w:div w:id="1572622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5.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Home%20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39E464844294C77B9DB0460380129C3"/>
        <w:category>
          <w:name w:val="General"/>
          <w:gallery w:val="placeholder"/>
        </w:category>
        <w:types>
          <w:type w:val="bbPlcHdr"/>
        </w:types>
        <w:behaviors>
          <w:behavior w:val="content"/>
        </w:behaviors>
        <w:guid w:val="{C35CFE7A-8E50-46F5-AA5A-9E9E8D0DAF8A}"/>
      </w:docPartPr>
      <w:docPartBody>
        <w:p w:rsidR="00870E2B" w:rsidRDefault="00EE26DC">
          <w:pPr>
            <w:pStyle w:val="F39E464844294C77B9DB0460380129C3"/>
          </w:pPr>
          <w:r w:rsidRPr="00614293">
            <w:t>Introduction</w:t>
          </w:r>
        </w:p>
      </w:docPartBody>
    </w:docPart>
    <w:docPart>
      <w:docPartPr>
        <w:name w:val="B05A6992515A41B7BB397504AE301763"/>
        <w:category>
          <w:name w:val="General"/>
          <w:gallery w:val="placeholder"/>
        </w:category>
        <w:types>
          <w:type w:val="bbPlcHdr"/>
        </w:types>
        <w:behaviors>
          <w:behavior w:val="content"/>
        </w:behaviors>
        <w:guid w:val="{B61F9FAD-0DD9-462B-BD2E-38901E4D73FA}"/>
      </w:docPartPr>
      <w:docPartBody>
        <w:p w:rsidR="0051205A" w:rsidRDefault="00870E2B" w:rsidP="00870E2B">
          <w:pPr>
            <w:pStyle w:val="B05A6992515A41B7BB397504AE301763"/>
          </w:pPr>
          <w:r w:rsidRPr="00614293">
            <w:t>HOME BASED</w:t>
          </w:r>
        </w:p>
      </w:docPartBody>
    </w:docPart>
    <w:docPart>
      <w:docPartPr>
        <w:name w:val="2A24F7BF979944DAB0C43911E0A259F9"/>
        <w:category>
          <w:name w:val="General"/>
          <w:gallery w:val="placeholder"/>
        </w:category>
        <w:types>
          <w:type w:val="bbPlcHdr"/>
        </w:types>
        <w:behaviors>
          <w:behavior w:val="content"/>
        </w:behaviors>
        <w:guid w:val="{9F2E3CC8-430A-4449-9600-B909F883EED7}"/>
      </w:docPartPr>
      <w:docPartBody>
        <w:p w:rsidR="0051205A" w:rsidRDefault="00870E2B" w:rsidP="00870E2B">
          <w:pPr>
            <w:pStyle w:val="2A24F7BF979944DAB0C43911E0A259F9"/>
          </w:pPr>
          <w:r w:rsidRPr="00614293">
            <w:rPr>
              <w:rStyle w:val="TitleChar"/>
              <w:b w:val="0"/>
            </w:rPr>
            <w:t>PROFESSIONAL SERVICES</w:t>
          </w:r>
        </w:p>
      </w:docPartBody>
    </w:docPart>
    <w:docPart>
      <w:docPartPr>
        <w:name w:val="9A73049886A743CE8CDC70709EE2E95D"/>
        <w:category>
          <w:name w:val="General"/>
          <w:gallery w:val="placeholder"/>
        </w:category>
        <w:types>
          <w:type w:val="bbPlcHdr"/>
        </w:types>
        <w:behaviors>
          <w:behavior w:val="content"/>
        </w:behaviors>
        <w:guid w:val="{BC0CA819-93D6-4B0B-85A1-DCEAC6A70591}"/>
      </w:docPartPr>
      <w:docPartBody>
        <w:p w:rsidR="0051205A" w:rsidRDefault="00870E2B" w:rsidP="00870E2B">
          <w:pPr>
            <w:pStyle w:val="9A73049886A743CE8CDC70709EE2E95D"/>
          </w:pPr>
          <w:r w:rsidRPr="00614293">
            <w:t>Business Plan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2"/>
  </w:num>
  <w:num w:numId="6">
    <w:abstractNumId w:val="1"/>
  </w:num>
  <w:num w:numId="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6DC"/>
    <w:rsid w:val="0051205A"/>
    <w:rsid w:val="008071EB"/>
    <w:rsid w:val="00870E2B"/>
    <w:rsid w:val="00AE071A"/>
    <w:rsid w:val="00EE26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5EB961DC0446F6AA27CB4962755F2D">
    <w:name w:val="305EB961DC0446F6AA27CB4962755F2D"/>
  </w:style>
  <w:style w:type="paragraph" w:styleId="Title">
    <w:name w:val="Title"/>
    <w:basedOn w:val="Normal"/>
    <w:next w:val="Normal"/>
    <w:link w:val="TitleChar"/>
    <w:uiPriority w:val="10"/>
    <w:qFormat/>
    <w:rsid w:val="00870E2B"/>
    <w:pPr>
      <w:spacing w:before="120" w:after="0" w:line="288" w:lineRule="auto"/>
      <w:contextualSpacing/>
      <w:jc w:val="center"/>
    </w:pPr>
    <w:rPr>
      <w:rFonts w:asciiTheme="majorHAnsi" w:eastAsiaTheme="majorEastAsia" w:hAnsiTheme="majorHAnsi" w:cstheme="majorBidi"/>
      <w:b/>
      <w:color w:val="FFFFFF" w:themeColor="background1"/>
      <w:spacing w:val="-10"/>
      <w:kern w:val="28"/>
      <w:sz w:val="96"/>
      <w:szCs w:val="56"/>
    </w:rPr>
  </w:style>
  <w:style w:type="character" w:customStyle="1" w:styleId="TitleChar">
    <w:name w:val="Title Char"/>
    <w:basedOn w:val="DefaultParagraphFont"/>
    <w:link w:val="Title"/>
    <w:uiPriority w:val="10"/>
    <w:rsid w:val="00870E2B"/>
    <w:rPr>
      <w:rFonts w:asciiTheme="majorHAnsi" w:eastAsiaTheme="majorEastAsia" w:hAnsiTheme="majorHAnsi" w:cstheme="majorBidi"/>
      <w:b/>
      <w:color w:val="FFFFFF" w:themeColor="background1"/>
      <w:spacing w:val="-10"/>
      <w:kern w:val="28"/>
      <w:sz w:val="96"/>
      <w:szCs w:val="56"/>
    </w:rPr>
  </w:style>
  <w:style w:type="paragraph" w:customStyle="1" w:styleId="E03CC2796CB1412786BAA71B7F339649">
    <w:name w:val="E03CC2796CB1412786BAA71B7F339649"/>
  </w:style>
  <w:style w:type="paragraph" w:customStyle="1" w:styleId="EA39BA8BF2804A72B407BFCFCDCD0310">
    <w:name w:val="EA39BA8BF2804A72B407BFCFCDCD0310"/>
  </w:style>
  <w:style w:type="paragraph" w:customStyle="1" w:styleId="F39E464844294C77B9DB0460380129C3">
    <w:name w:val="F39E464844294C77B9DB0460380129C3"/>
  </w:style>
  <w:style w:type="paragraph" w:customStyle="1" w:styleId="91062DD7D010498692077B0160ED4194">
    <w:name w:val="91062DD7D010498692077B0160ED4194"/>
  </w:style>
  <w:style w:type="paragraph" w:styleId="ListBullet">
    <w:name w:val="List Bullet"/>
    <w:basedOn w:val="Normal"/>
    <w:uiPriority w:val="99"/>
    <w:pPr>
      <w:numPr>
        <w:numId w:val="1"/>
      </w:numPr>
      <w:spacing w:after="200" w:line="276" w:lineRule="auto"/>
      <w:ind w:left="340" w:hanging="340"/>
    </w:pPr>
    <w:rPr>
      <w:rFonts w:eastAsiaTheme="minorHAnsi"/>
      <w:color w:val="595959" w:themeColor="text1" w:themeTint="A6"/>
      <w:sz w:val="24"/>
      <w:szCs w:val="24"/>
    </w:rPr>
  </w:style>
  <w:style w:type="paragraph" w:customStyle="1" w:styleId="C4967C2EC2C74B73AAD576F78EFB2578">
    <w:name w:val="C4967C2EC2C74B73AAD576F78EFB2578"/>
  </w:style>
  <w:style w:type="paragraph" w:customStyle="1" w:styleId="D00563871B554E229B3D245D36DE9FDA">
    <w:name w:val="D00563871B554E229B3D245D36DE9FDA"/>
  </w:style>
  <w:style w:type="paragraph" w:customStyle="1" w:styleId="471C7195243A44ECB7B2888312E98D40">
    <w:name w:val="471C7195243A44ECB7B2888312E98D40"/>
  </w:style>
  <w:style w:type="paragraph" w:styleId="ListNumber">
    <w:name w:val="List Number"/>
    <w:basedOn w:val="Normal"/>
    <w:uiPriority w:val="99"/>
    <w:pPr>
      <w:numPr>
        <w:numId w:val="2"/>
      </w:numPr>
      <w:spacing w:after="200" w:line="276" w:lineRule="auto"/>
      <w:ind w:left="340" w:hanging="340"/>
    </w:pPr>
    <w:rPr>
      <w:rFonts w:eastAsiaTheme="minorHAnsi"/>
      <w:color w:val="595959" w:themeColor="text1" w:themeTint="A6"/>
      <w:sz w:val="24"/>
      <w:szCs w:val="24"/>
    </w:rPr>
  </w:style>
  <w:style w:type="paragraph" w:customStyle="1" w:styleId="44A021633A5C451B9149C9825D52D1FE">
    <w:name w:val="44A021633A5C451B9149C9825D52D1FE"/>
  </w:style>
  <w:style w:type="paragraph" w:customStyle="1" w:styleId="C38ECDC411D14CB78F2BC4774104A59E">
    <w:name w:val="C38ECDC411D14CB78F2BC4774104A59E"/>
  </w:style>
  <w:style w:type="paragraph" w:customStyle="1" w:styleId="B69264D25210468F985042BCE4568A22">
    <w:name w:val="B69264D25210468F985042BCE4568A22"/>
  </w:style>
  <w:style w:type="character" w:customStyle="1" w:styleId="Bold">
    <w:name w:val="Bold"/>
    <w:uiPriority w:val="1"/>
    <w:qFormat/>
    <w:rPr>
      <w:b/>
      <w:bCs/>
    </w:rPr>
  </w:style>
  <w:style w:type="paragraph" w:customStyle="1" w:styleId="29E9FD8A32994F6184D58CBF6490E51B">
    <w:name w:val="29E9FD8A32994F6184D58CBF6490E51B"/>
  </w:style>
  <w:style w:type="paragraph" w:customStyle="1" w:styleId="741AAEE8C670462E91B8451EB2EB2536">
    <w:name w:val="741AAEE8C670462E91B8451EB2EB2536"/>
  </w:style>
  <w:style w:type="paragraph" w:customStyle="1" w:styleId="7669C71BE0D743B08D8D3284ADF6E997">
    <w:name w:val="7669C71BE0D743B08D8D3284ADF6E997"/>
  </w:style>
  <w:style w:type="paragraph" w:customStyle="1" w:styleId="1B64BF2A66D3439494A54A8B1CFB4C83">
    <w:name w:val="1B64BF2A66D3439494A54A8B1CFB4C83"/>
  </w:style>
  <w:style w:type="paragraph" w:customStyle="1" w:styleId="A4B478367ABD44E981B1DFA6A552853C">
    <w:name w:val="A4B478367ABD44E981B1DFA6A552853C"/>
  </w:style>
  <w:style w:type="paragraph" w:customStyle="1" w:styleId="06D8AEA984CE47C2851E950DF9382C7F">
    <w:name w:val="06D8AEA984CE47C2851E950DF9382C7F"/>
  </w:style>
  <w:style w:type="paragraph" w:customStyle="1" w:styleId="4016B7F6DBA64E40A661BAFF3028B491">
    <w:name w:val="4016B7F6DBA64E40A661BAFF3028B491"/>
  </w:style>
  <w:style w:type="paragraph" w:customStyle="1" w:styleId="4000161198044820BF615E2A54310463">
    <w:name w:val="4000161198044820BF615E2A54310463"/>
  </w:style>
  <w:style w:type="paragraph" w:customStyle="1" w:styleId="DAE13C74CFC44030B9177EA97CDB5E45">
    <w:name w:val="DAE13C74CFC44030B9177EA97CDB5E45"/>
  </w:style>
  <w:style w:type="paragraph" w:customStyle="1" w:styleId="1CC6F4510D5C4B1FA7B86DED479CE8EC">
    <w:name w:val="1CC6F4510D5C4B1FA7B86DED479CE8EC"/>
  </w:style>
  <w:style w:type="paragraph" w:customStyle="1" w:styleId="4930B96241A54FFF8DEF4008C02901C8">
    <w:name w:val="4930B96241A54FFF8DEF4008C02901C8"/>
  </w:style>
  <w:style w:type="paragraph" w:customStyle="1" w:styleId="CD980096F2534127B4E6219AB828F20F">
    <w:name w:val="CD980096F2534127B4E6219AB828F20F"/>
  </w:style>
  <w:style w:type="paragraph" w:customStyle="1" w:styleId="3BC19CB1771A4DD4AE816773289D1ADD">
    <w:name w:val="3BC19CB1771A4DD4AE816773289D1ADD"/>
  </w:style>
  <w:style w:type="paragraph" w:customStyle="1" w:styleId="441E84BB6E49449A81FCD5E7FA0A0B31">
    <w:name w:val="441E84BB6E49449A81FCD5E7FA0A0B31"/>
  </w:style>
  <w:style w:type="paragraph" w:customStyle="1" w:styleId="C7DEFEAE0A4C4C6E8DC082907ABE1203">
    <w:name w:val="C7DEFEAE0A4C4C6E8DC082907ABE1203"/>
  </w:style>
  <w:style w:type="paragraph" w:customStyle="1" w:styleId="1A50D03F490A459CBE4E71EF5541A076">
    <w:name w:val="1A50D03F490A459CBE4E71EF5541A076"/>
  </w:style>
  <w:style w:type="paragraph" w:customStyle="1" w:styleId="01D37FFF9F4E41FB90EAEA978E9E45E5">
    <w:name w:val="01D37FFF9F4E41FB90EAEA978E9E45E5"/>
  </w:style>
  <w:style w:type="paragraph" w:customStyle="1" w:styleId="89C5C0C174184F8BAE80272C8A796058">
    <w:name w:val="89C5C0C174184F8BAE80272C8A796058"/>
  </w:style>
  <w:style w:type="paragraph" w:customStyle="1" w:styleId="FF3A1B99FD3D4EB68BFAC2D5BE1D6C94">
    <w:name w:val="FF3A1B99FD3D4EB68BFAC2D5BE1D6C94"/>
  </w:style>
  <w:style w:type="paragraph" w:customStyle="1" w:styleId="88C11BFFC7F140A9B83F0E9C07A879B7">
    <w:name w:val="88C11BFFC7F140A9B83F0E9C07A879B7"/>
  </w:style>
  <w:style w:type="paragraph" w:customStyle="1" w:styleId="2D5731605E06461682005A2F916067F5">
    <w:name w:val="2D5731605E06461682005A2F916067F5"/>
  </w:style>
  <w:style w:type="paragraph" w:customStyle="1" w:styleId="1AD76921538948E593456761AD251B8A">
    <w:name w:val="1AD76921538948E593456761AD251B8A"/>
  </w:style>
  <w:style w:type="paragraph" w:customStyle="1" w:styleId="C89997140C9349DA83F87E8A2CDC7C0A">
    <w:name w:val="C89997140C9349DA83F87E8A2CDC7C0A"/>
  </w:style>
  <w:style w:type="paragraph" w:customStyle="1" w:styleId="D11081FE0F874D14B0E5D51AB631BC12">
    <w:name w:val="D11081FE0F874D14B0E5D51AB631BC12"/>
  </w:style>
  <w:style w:type="paragraph" w:customStyle="1" w:styleId="06F0B92ACBBB467D8C8BEEA76AE67E5B">
    <w:name w:val="06F0B92ACBBB467D8C8BEEA76AE67E5B"/>
  </w:style>
  <w:style w:type="paragraph" w:customStyle="1" w:styleId="CF72B4CA70D4483698D089F7BB7B84C6">
    <w:name w:val="CF72B4CA70D4483698D089F7BB7B84C6"/>
  </w:style>
  <w:style w:type="paragraph" w:customStyle="1" w:styleId="705F229CA6604F658F94AFE695747BB4">
    <w:name w:val="705F229CA6604F658F94AFE695747BB4"/>
  </w:style>
  <w:style w:type="paragraph" w:customStyle="1" w:styleId="522DC0D88E7A471C84BCC09765F40017">
    <w:name w:val="522DC0D88E7A471C84BCC09765F40017"/>
  </w:style>
  <w:style w:type="paragraph" w:customStyle="1" w:styleId="034CCF34747F49C8ACD223C3818BD753">
    <w:name w:val="034CCF34747F49C8ACD223C3818BD753"/>
  </w:style>
  <w:style w:type="paragraph" w:customStyle="1" w:styleId="34ED521828E3477794192875F1F77A0F">
    <w:name w:val="34ED521828E3477794192875F1F77A0F"/>
  </w:style>
  <w:style w:type="paragraph" w:customStyle="1" w:styleId="80E5C4079ED44F76B21460A9F651593B">
    <w:name w:val="80E5C4079ED44F76B21460A9F651593B"/>
  </w:style>
  <w:style w:type="paragraph" w:customStyle="1" w:styleId="38A5A743D3CA4C2CA1167AB43AB92DA2">
    <w:name w:val="38A5A743D3CA4C2CA1167AB43AB92DA2"/>
  </w:style>
  <w:style w:type="paragraph" w:customStyle="1" w:styleId="C596204E817A49C98561A1930D66FED2">
    <w:name w:val="C596204E817A49C98561A1930D66FED2"/>
  </w:style>
  <w:style w:type="paragraph" w:customStyle="1" w:styleId="B6B489B28ABC4F4DB136E45E6B38531E">
    <w:name w:val="B6B489B28ABC4F4DB136E45E6B38531E"/>
  </w:style>
  <w:style w:type="paragraph" w:customStyle="1" w:styleId="CC55EA9E8244422B9570BDB5E3024015">
    <w:name w:val="CC55EA9E8244422B9570BDB5E3024015"/>
  </w:style>
  <w:style w:type="paragraph" w:customStyle="1" w:styleId="F181E8E9BEFE46288CB4431EF5A4CE20">
    <w:name w:val="F181E8E9BEFE46288CB4431EF5A4CE20"/>
  </w:style>
  <w:style w:type="paragraph" w:customStyle="1" w:styleId="8F9549072FD44AC7A9C9648DE1154658">
    <w:name w:val="8F9549072FD44AC7A9C9648DE1154658"/>
  </w:style>
  <w:style w:type="paragraph" w:customStyle="1" w:styleId="6AF91E5C1E08492685AAC8BBF85F49A8">
    <w:name w:val="6AF91E5C1E08492685AAC8BBF85F49A8"/>
  </w:style>
  <w:style w:type="paragraph" w:customStyle="1" w:styleId="64D78FDC08F64D8296A9B0CAB7B3E99B">
    <w:name w:val="64D78FDC08F64D8296A9B0CAB7B3E99B"/>
  </w:style>
  <w:style w:type="paragraph" w:customStyle="1" w:styleId="CE029C3373394C98A589663142094DCF">
    <w:name w:val="CE029C3373394C98A589663142094DCF"/>
  </w:style>
  <w:style w:type="paragraph" w:customStyle="1" w:styleId="6802E90A18DF49AD8A5A1E7FDACE57DC">
    <w:name w:val="6802E90A18DF49AD8A5A1E7FDACE57DC"/>
  </w:style>
  <w:style w:type="paragraph" w:customStyle="1" w:styleId="BAEBFF0756724184A1F4AC0D3E7B2084">
    <w:name w:val="BAEBFF0756724184A1F4AC0D3E7B2084"/>
  </w:style>
  <w:style w:type="paragraph" w:customStyle="1" w:styleId="BE271693CBE74486A85348930DAEFB98">
    <w:name w:val="BE271693CBE74486A85348930DAEFB98"/>
  </w:style>
  <w:style w:type="paragraph" w:customStyle="1" w:styleId="99CF0F6A00AC491FBEAC69D5F4C7F2E8">
    <w:name w:val="99CF0F6A00AC491FBEAC69D5F4C7F2E8"/>
  </w:style>
  <w:style w:type="paragraph" w:customStyle="1" w:styleId="24E89B268AB741FABC4195F67A347023">
    <w:name w:val="24E89B268AB741FABC4195F67A347023"/>
  </w:style>
  <w:style w:type="paragraph" w:customStyle="1" w:styleId="60A718DAA15143D6BC9FCA41163E0BA0">
    <w:name w:val="60A718DAA15143D6BC9FCA41163E0BA0"/>
  </w:style>
  <w:style w:type="paragraph" w:customStyle="1" w:styleId="0B9B2B340B7E41F0944A6441AAA6C759">
    <w:name w:val="0B9B2B340B7E41F0944A6441AAA6C759"/>
  </w:style>
  <w:style w:type="paragraph" w:customStyle="1" w:styleId="15A941DD4E044A5CB1E17E137A653B12">
    <w:name w:val="15A941DD4E044A5CB1E17E137A653B12"/>
  </w:style>
  <w:style w:type="paragraph" w:customStyle="1" w:styleId="2829E178752B4ACD9C23A9EA2F417C3E">
    <w:name w:val="2829E178752B4ACD9C23A9EA2F417C3E"/>
  </w:style>
  <w:style w:type="paragraph" w:customStyle="1" w:styleId="EFD3E55AE01148178ED1CAD6C2502B35">
    <w:name w:val="EFD3E55AE01148178ED1CAD6C2502B35"/>
  </w:style>
  <w:style w:type="paragraph" w:customStyle="1" w:styleId="29B72B9EB75D4F139CB33A5CEC0AEFBF">
    <w:name w:val="29B72B9EB75D4F139CB33A5CEC0AEFBF"/>
  </w:style>
  <w:style w:type="paragraph" w:customStyle="1" w:styleId="6E1E14C60C424489B73A3F277F507761">
    <w:name w:val="6E1E14C60C424489B73A3F277F507761"/>
  </w:style>
  <w:style w:type="paragraph" w:customStyle="1" w:styleId="DC484D60911A44D9A71268AD7FE983B4">
    <w:name w:val="DC484D60911A44D9A71268AD7FE983B4"/>
  </w:style>
  <w:style w:type="paragraph" w:customStyle="1" w:styleId="386DBB2B513545ABA67894CC5F5EF049">
    <w:name w:val="386DBB2B513545ABA67894CC5F5EF049"/>
  </w:style>
  <w:style w:type="paragraph" w:customStyle="1" w:styleId="Graphbullet">
    <w:name w:val="Graph bullet"/>
    <w:basedOn w:val="Normal"/>
    <w:qFormat/>
    <w:pPr>
      <w:numPr>
        <w:numId w:val="3"/>
      </w:numPr>
      <w:spacing w:after="0" w:line="216" w:lineRule="auto"/>
      <w:ind w:left="284" w:hanging="284"/>
    </w:pPr>
    <w:rPr>
      <w:rFonts w:eastAsiaTheme="minorHAnsi"/>
      <w:color w:val="595959" w:themeColor="text1" w:themeTint="A6"/>
      <w:sz w:val="20"/>
      <w:szCs w:val="24"/>
    </w:rPr>
  </w:style>
  <w:style w:type="paragraph" w:customStyle="1" w:styleId="8C03B49354AB4D2EB11CD4BC27164BE1">
    <w:name w:val="8C03B49354AB4D2EB11CD4BC27164BE1"/>
  </w:style>
  <w:style w:type="paragraph" w:customStyle="1" w:styleId="ED55448B5F1E48BB90E3E6C792E1C033">
    <w:name w:val="ED55448B5F1E48BB90E3E6C792E1C033"/>
  </w:style>
  <w:style w:type="paragraph" w:customStyle="1" w:styleId="Graphbullet2">
    <w:name w:val="Graph bullet 2"/>
    <w:basedOn w:val="Normal"/>
    <w:qFormat/>
    <w:pPr>
      <w:numPr>
        <w:numId w:val="4"/>
      </w:numPr>
      <w:spacing w:after="0" w:line="216" w:lineRule="auto"/>
      <w:ind w:left="284" w:hanging="284"/>
    </w:pPr>
    <w:rPr>
      <w:rFonts w:eastAsiaTheme="minorHAnsi"/>
      <w:color w:val="595959" w:themeColor="text1" w:themeTint="A6"/>
      <w:sz w:val="20"/>
      <w:szCs w:val="24"/>
    </w:rPr>
  </w:style>
  <w:style w:type="paragraph" w:customStyle="1" w:styleId="DD43C93DFC2C482B9A96357A5743F5CA">
    <w:name w:val="DD43C93DFC2C482B9A96357A5743F5CA"/>
  </w:style>
  <w:style w:type="paragraph" w:customStyle="1" w:styleId="8E502F190DDA4FE19176819594FF16A5">
    <w:name w:val="8E502F190DDA4FE19176819594FF16A5"/>
  </w:style>
  <w:style w:type="paragraph" w:customStyle="1" w:styleId="Graphbullet3">
    <w:name w:val="Graph bullet 3"/>
    <w:basedOn w:val="Normal"/>
    <w:qFormat/>
    <w:pPr>
      <w:numPr>
        <w:numId w:val="5"/>
      </w:numPr>
      <w:spacing w:after="0" w:line="216" w:lineRule="auto"/>
      <w:ind w:left="284" w:hanging="284"/>
    </w:pPr>
    <w:rPr>
      <w:rFonts w:eastAsiaTheme="minorHAnsi"/>
      <w:color w:val="595959" w:themeColor="text1" w:themeTint="A6"/>
      <w:sz w:val="20"/>
      <w:szCs w:val="24"/>
    </w:rPr>
  </w:style>
  <w:style w:type="paragraph" w:customStyle="1" w:styleId="18805EF68A2241F6B6A0F1A2E35312D7">
    <w:name w:val="18805EF68A2241F6B6A0F1A2E35312D7"/>
  </w:style>
  <w:style w:type="paragraph" w:customStyle="1" w:styleId="14A956EC3DEF440C8F09D77E1648EEFE">
    <w:name w:val="14A956EC3DEF440C8F09D77E1648EEFE"/>
  </w:style>
  <w:style w:type="paragraph" w:customStyle="1" w:styleId="Graphbullet4">
    <w:name w:val="Graph bullet 4"/>
    <w:basedOn w:val="Normal"/>
    <w:qFormat/>
    <w:pPr>
      <w:numPr>
        <w:numId w:val="6"/>
      </w:numPr>
      <w:spacing w:after="0" w:line="240" w:lineRule="auto"/>
      <w:ind w:left="284" w:hanging="284"/>
    </w:pPr>
    <w:rPr>
      <w:rFonts w:eastAsiaTheme="minorHAnsi"/>
      <w:color w:val="595959" w:themeColor="text1" w:themeTint="A6"/>
      <w:sz w:val="20"/>
      <w:szCs w:val="24"/>
    </w:rPr>
  </w:style>
  <w:style w:type="paragraph" w:customStyle="1" w:styleId="1892F222940A4335845C9966D6D321FB">
    <w:name w:val="1892F222940A4335845C9966D6D321FB"/>
  </w:style>
  <w:style w:type="paragraph" w:customStyle="1" w:styleId="F873256C972E408F958E101A60AE39D6">
    <w:name w:val="F873256C972E408F958E101A60AE39D6"/>
  </w:style>
  <w:style w:type="paragraph" w:customStyle="1" w:styleId="CA5C40F7635E4B90A84D0EC8248CEF5E">
    <w:name w:val="CA5C40F7635E4B90A84D0EC8248CEF5E"/>
  </w:style>
  <w:style w:type="paragraph" w:customStyle="1" w:styleId="781596465D924BBDB82EABF8C7708B56">
    <w:name w:val="781596465D924BBDB82EABF8C7708B56"/>
  </w:style>
  <w:style w:type="paragraph" w:customStyle="1" w:styleId="172BB74D17F14948B5689F0CE5344115">
    <w:name w:val="172BB74D17F14948B5689F0CE5344115"/>
  </w:style>
  <w:style w:type="paragraph" w:customStyle="1" w:styleId="651C4F0E47C243BE9F2ECF107F750BD5">
    <w:name w:val="651C4F0E47C243BE9F2ECF107F750BD5"/>
  </w:style>
  <w:style w:type="paragraph" w:customStyle="1" w:styleId="E6A6527C3D9743B9B98EBF6008C29FB2">
    <w:name w:val="E6A6527C3D9743B9B98EBF6008C29FB2"/>
  </w:style>
  <w:style w:type="paragraph" w:customStyle="1" w:styleId="7C4E448B6F7945E6B5E5A93F78713D0C">
    <w:name w:val="7C4E448B6F7945E6B5E5A93F78713D0C"/>
  </w:style>
  <w:style w:type="paragraph" w:customStyle="1" w:styleId="9187E085A1F64FC887E143E597EB7C2E">
    <w:name w:val="9187E085A1F64FC887E143E597EB7C2E"/>
  </w:style>
  <w:style w:type="paragraph" w:customStyle="1" w:styleId="0CDA925785024AC59961148FB37D350E">
    <w:name w:val="0CDA925785024AC59961148FB37D350E"/>
  </w:style>
  <w:style w:type="paragraph" w:customStyle="1" w:styleId="7EC88C94222341D0B6632E23BD90B1AD">
    <w:name w:val="7EC88C94222341D0B6632E23BD90B1AD"/>
  </w:style>
  <w:style w:type="paragraph" w:customStyle="1" w:styleId="DF22075793CA4408A9DC331BAAE40E3C">
    <w:name w:val="DF22075793CA4408A9DC331BAAE40E3C"/>
  </w:style>
  <w:style w:type="paragraph" w:customStyle="1" w:styleId="CEE5F99051A94CC994F188E6649F91A9">
    <w:name w:val="CEE5F99051A94CC994F188E6649F91A9"/>
  </w:style>
  <w:style w:type="paragraph" w:customStyle="1" w:styleId="627F4158DC5240D6AFE78A404CF90D74">
    <w:name w:val="627F4158DC5240D6AFE78A404CF90D74"/>
  </w:style>
  <w:style w:type="paragraph" w:customStyle="1" w:styleId="D049DC949F9D49A787849D8766C674E0">
    <w:name w:val="D049DC949F9D49A787849D8766C674E0"/>
  </w:style>
  <w:style w:type="paragraph" w:customStyle="1" w:styleId="6E0F2605C3C746DEB5A074F99F2EDACE">
    <w:name w:val="6E0F2605C3C746DEB5A074F99F2EDACE"/>
  </w:style>
  <w:style w:type="paragraph" w:customStyle="1" w:styleId="77BC13EBBBDF4835A050DB30C0377647">
    <w:name w:val="77BC13EBBBDF4835A050DB30C0377647"/>
  </w:style>
  <w:style w:type="paragraph" w:customStyle="1" w:styleId="04D0A0A2C397462585E15B41D24E3AB6">
    <w:name w:val="04D0A0A2C397462585E15B41D24E3AB6"/>
  </w:style>
  <w:style w:type="paragraph" w:customStyle="1" w:styleId="8A6AF59E31EF40A1A27E2AC6B83FFC30">
    <w:name w:val="8A6AF59E31EF40A1A27E2AC6B83FFC30"/>
  </w:style>
  <w:style w:type="paragraph" w:customStyle="1" w:styleId="537233C629A7434F917825E7277517FF">
    <w:name w:val="537233C629A7434F917825E7277517FF"/>
  </w:style>
  <w:style w:type="paragraph" w:customStyle="1" w:styleId="3E93471EE9EF4C4E9748D35FB668155A">
    <w:name w:val="3E93471EE9EF4C4E9748D35FB668155A"/>
  </w:style>
  <w:style w:type="paragraph" w:styleId="ListBullet2">
    <w:name w:val="List Bullet 2"/>
    <w:basedOn w:val="Normal"/>
    <w:uiPriority w:val="99"/>
    <w:pPr>
      <w:numPr>
        <w:numId w:val="7"/>
      </w:numPr>
      <w:spacing w:after="120" w:line="288" w:lineRule="auto"/>
    </w:pPr>
    <w:rPr>
      <w:rFonts w:eastAsiaTheme="minorHAnsi"/>
      <w:color w:val="595959" w:themeColor="text1" w:themeTint="A6"/>
      <w:sz w:val="24"/>
      <w:szCs w:val="24"/>
    </w:rPr>
  </w:style>
  <w:style w:type="paragraph" w:customStyle="1" w:styleId="89058432CEF9407F8E2AF3E1B7BDDD2B">
    <w:name w:val="89058432CEF9407F8E2AF3E1B7BDDD2B"/>
  </w:style>
  <w:style w:type="paragraph" w:customStyle="1" w:styleId="BB1C960C7BD744E4B8937D2204CF767E">
    <w:name w:val="BB1C960C7BD744E4B8937D2204CF767E"/>
  </w:style>
  <w:style w:type="paragraph" w:customStyle="1" w:styleId="D80446775D414C32BB19DA8524F707ED">
    <w:name w:val="D80446775D414C32BB19DA8524F707ED"/>
  </w:style>
  <w:style w:type="paragraph" w:customStyle="1" w:styleId="453EB3480064499A819879469EBD1AD1">
    <w:name w:val="453EB3480064499A819879469EBD1AD1"/>
  </w:style>
  <w:style w:type="paragraph" w:customStyle="1" w:styleId="93F13DA346F34806AFAA4D5D8DB9FCD1">
    <w:name w:val="93F13DA346F34806AFAA4D5D8DB9FCD1"/>
  </w:style>
  <w:style w:type="paragraph" w:customStyle="1" w:styleId="0C686B0DAB8549A89317D277D48B2C7F">
    <w:name w:val="0C686B0DAB8549A89317D277D48B2C7F"/>
  </w:style>
  <w:style w:type="paragraph" w:customStyle="1" w:styleId="038A67DCF7144A72A8813C130B876952">
    <w:name w:val="038A67DCF7144A72A8813C130B876952"/>
  </w:style>
  <w:style w:type="paragraph" w:customStyle="1" w:styleId="1EFB20CCE0964D04921AD440517FEF95">
    <w:name w:val="1EFB20CCE0964D04921AD440517FEF95"/>
  </w:style>
  <w:style w:type="paragraph" w:customStyle="1" w:styleId="CA2D464C79EB4693B2BD40587D6D2277">
    <w:name w:val="CA2D464C79EB4693B2BD40587D6D2277"/>
  </w:style>
  <w:style w:type="paragraph" w:customStyle="1" w:styleId="24198ABF058546C9A3EA4142C55B1CB7">
    <w:name w:val="24198ABF058546C9A3EA4142C55B1CB7"/>
  </w:style>
  <w:style w:type="paragraph" w:customStyle="1" w:styleId="EF4AFE09723F4E65AD91632B3E9E0229">
    <w:name w:val="EF4AFE09723F4E65AD91632B3E9E0229"/>
  </w:style>
  <w:style w:type="paragraph" w:customStyle="1" w:styleId="ABAC631FEDB6459AADD9A2F857975D14">
    <w:name w:val="ABAC631FEDB6459AADD9A2F857975D14"/>
  </w:style>
  <w:style w:type="paragraph" w:customStyle="1" w:styleId="695CBD2B39F6488A9C3E8921726BD512">
    <w:name w:val="695CBD2B39F6488A9C3E8921726BD512"/>
  </w:style>
  <w:style w:type="paragraph" w:customStyle="1" w:styleId="948286BD587D47659560C8AFD7DE6D01">
    <w:name w:val="948286BD587D47659560C8AFD7DE6D01"/>
  </w:style>
  <w:style w:type="paragraph" w:customStyle="1" w:styleId="67C68444470343A2BD441B25B2B3A2ED">
    <w:name w:val="67C68444470343A2BD441B25B2B3A2ED"/>
  </w:style>
  <w:style w:type="paragraph" w:customStyle="1" w:styleId="868B527041EA4D099AA78AF0E7434AA4">
    <w:name w:val="868B527041EA4D099AA78AF0E7434AA4"/>
  </w:style>
  <w:style w:type="paragraph" w:customStyle="1" w:styleId="4E956DFA95B848329E9B5C4CA047F244">
    <w:name w:val="4E956DFA95B848329E9B5C4CA047F244"/>
  </w:style>
  <w:style w:type="paragraph" w:customStyle="1" w:styleId="2C1F573E3C014111800B9AE84B0715AA">
    <w:name w:val="2C1F573E3C014111800B9AE84B0715AA"/>
  </w:style>
  <w:style w:type="paragraph" w:customStyle="1" w:styleId="0FDA4C6A78DE4F32A794C38BD670C6B8">
    <w:name w:val="0FDA4C6A78DE4F32A794C38BD670C6B8"/>
  </w:style>
  <w:style w:type="paragraph" w:customStyle="1" w:styleId="85ABC5F6FAF349C78605D5743EFDD814">
    <w:name w:val="85ABC5F6FAF349C78605D5743EFDD814"/>
  </w:style>
  <w:style w:type="paragraph" w:customStyle="1" w:styleId="2DE0BAFE5FB646D7969A3D3A7A73FA08">
    <w:name w:val="2DE0BAFE5FB646D7969A3D3A7A73FA08"/>
  </w:style>
  <w:style w:type="paragraph" w:customStyle="1" w:styleId="458D9B24B67A499EACF911A5E2317AEA">
    <w:name w:val="458D9B24B67A499EACF911A5E2317AEA"/>
  </w:style>
  <w:style w:type="paragraph" w:customStyle="1" w:styleId="EA10BFFDBCCC400E94A33DE94DB0FC7F">
    <w:name w:val="EA10BFFDBCCC400E94A33DE94DB0FC7F"/>
  </w:style>
  <w:style w:type="paragraph" w:customStyle="1" w:styleId="3F7FB568D60946649ECC30EDDF3AB96A">
    <w:name w:val="3F7FB568D60946649ECC30EDDF3AB96A"/>
  </w:style>
  <w:style w:type="paragraph" w:customStyle="1" w:styleId="28097696A01848CD957D1FE41C01C991">
    <w:name w:val="28097696A01848CD957D1FE41C01C991"/>
  </w:style>
  <w:style w:type="paragraph" w:customStyle="1" w:styleId="B81CF99312A04811B583C9B83469DC33">
    <w:name w:val="B81CF99312A04811B583C9B83469DC33"/>
  </w:style>
  <w:style w:type="paragraph" w:customStyle="1" w:styleId="87C7C7C271E648D091AFAC1A643568BE">
    <w:name w:val="87C7C7C271E648D091AFAC1A643568BE"/>
  </w:style>
  <w:style w:type="paragraph" w:customStyle="1" w:styleId="D724457A47794015BA4B7A7402C29AA9">
    <w:name w:val="D724457A47794015BA4B7A7402C29AA9"/>
  </w:style>
  <w:style w:type="paragraph" w:customStyle="1" w:styleId="8C79ED6246FA411EB63F09D85DA38D30">
    <w:name w:val="8C79ED6246FA411EB63F09D85DA38D30"/>
  </w:style>
  <w:style w:type="paragraph" w:customStyle="1" w:styleId="FBF7E06C770C456985FD4DF4F8ED35C8">
    <w:name w:val="FBF7E06C770C456985FD4DF4F8ED35C8"/>
  </w:style>
  <w:style w:type="paragraph" w:customStyle="1" w:styleId="69EB43D8BC064D9EAB122FF3C2661D37">
    <w:name w:val="69EB43D8BC064D9EAB122FF3C2661D37"/>
  </w:style>
  <w:style w:type="paragraph" w:customStyle="1" w:styleId="26DD6BE322334E0892A862466424E03C">
    <w:name w:val="26DD6BE322334E0892A862466424E03C"/>
  </w:style>
  <w:style w:type="paragraph" w:customStyle="1" w:styleId="4390539EDDFC4DEB8CC173E02D65BAD0">
    <w:name w:val="4390539EDDFC4DEB8CC173E02D65BAD0"/>
  </w:style>
  <w:style w:type="paragraph" w:customStyle="1" w:styleId="44FDBC9CC4274E5B93D9F89E1C669253">
    <w:name w:val="44FDBC9CC4274E5B93D9F89E1C669253"/>
  </w:style>
  <w:style w:type="paragraph" w:customStyle="1" w:styleId="2773AC55ED164532B78DF78201094DD5">
    <w:name w:val="2773AC55ED164532B78DF78201094DD5"/>
  </w:style>
  <w:style w:type="paragraph" w:customStyle="1" w:styleId="5C89C024CA134ADB963A8830B2751A2A">
    <w:name w:val="5C89C024CA134ADB963A8830B2751A2A"/>
  </w:style>
  <w:style w:type="paragraph" w:customStyle="1" w:styleId="03F292E144124A9E9C0B26F2271C2FED">
    <w:name w:val="03F292E144124A9E9C0B26F2271C2FED"/>
  </w:style>
  <w:style w:type="paragraph" w:customStyle="1" w:styleId="D2FFA474FF3745C3B1350525BC39EF3C">
    <w:name w:val="D2FFA474FF3745C3B1350525BC39EF3C"/>
  </w:style>
  <w:style w:type="paragraph" w:customStyle="1" w:styleId="84CD5B06579F4F0EA450397680F4584E">
    <w:name w:val="84CD5B06579F4F0EA450397680F4584E"/>
  </w:style>
  <w:style w:type="paragraph" w:customStyle="1" w:styleId="6C08A87B8ACA4A2684B0C2DF9460C11D">
    <w:name w:val="6C08A87B8ACA4A2684B0C2DF9460C11D"/>
  </w:style>
  <w:style w:type="paragraph" w:customStyle="1" w:styleId="0287B91A3E2F422B81F4797AB7951624">
    <w:name w:val="0287B91A3E2F422B81F4797AB7951624"/>
  </w:style>
  <w:style w:type="paragraph" w:customStyle="1" w:styleId="8C4544678F69449DA528C68F4836FBC3">
    <w:name w:val="8C4544678F69449DA528C68F4836FBC3"/>
  </w:style>
  <w:style w:type="paragraph" w:customStyle="1" w:styleId="F700182EB73847E8818FF63955273C77">
    <w:name w:val="F700182EB73847E8818FF63955273C77"/>
  </w:style>
  <w:style w:type="paragraph" w:customStyle="1" w:styleId="D4CB2733D3F84F9AA01C9AC302E6B108">
    <w:name w:val="D4CB2733D3F84F9AA01C9AC302E6B108"/>
  </w:style>
  <w:style w:type="paragraph" w:customStyle="1" w:styleId="2741E858AF7E45199D4C1D2CCF1AECBB">
    <w:name w:val="2741E858AF7E45199D4C1D2CCF1AECBB"/>
  </w:style>
  <w:style w:type="paragraph" w:customStyle="1" w:styleId="862B2BBD3CB748E3957C7C5BF28CBB95">
    <w:name w:val="862B2BBD3CB748E3957C7C5BF28CBB95"/>
  </w:style>
  <w:style w:type="paragraph" w:customStyle="1" w:styleId="E29A1403122B47B09E13ED6B59CE511C">
    <w:name w:val="E29A1403122B47B09E13ED6B59CE511C"/>
  </w:style>
  <w:style w:type="paragraph" w:customStyle="1" w:styleId="F3AC4063D6114F39AC242D3298ED700D">
    <w:name w:val="F3AC4063D6114F39AC242D3298ED700D"/>
  </w:style>
  <w:style w:type="paragraph" w:customStyle="1" w:styleId="C3E429DEA9594F1A8E86FB3D2C0E1934">
    <w:name w:val="C3E429DEA9594F1A8E86FB3D2C0E1934"/>
  </w:style>
  <w:style w:type="paragraph" w:customStyle="1" w:styleId="689028C91F1043DC8C8CFF6432F81256">
    <w:name w:val="689028C91F1043DC8C8CFF6432F81256"/>
  </w:style>
  <w:style w:type="paragraph" w:customStyle="1" w:styleId="DE8626829F56492093EB5C0825078365">
    <w:name w:val="DE8626829F56492093EB5C0825078365"/>
  </w:style>
  <w:style w:type="paragraph" w:customStyle="1" w:styleId="A58E491FDEC044759A2FDC521C1BA284">
    <w:name w:val="A58E491FDEC044759A2FDC521C1BA284"/>
  </w:style>
  <w:style w:type="paragraph" w:customStyle="1" w:styleId="6E12A79B94A9486096EBBBEEBD84D83C">
    <w:name w:val="6E12A79B94A9486096EBBBEEBD84D83C"/>
  </w:style>
  <w:style w:type="paragraph" w:customStyle="1" w:styleId="7D6B5CF2033A4E8BAC3B687C5AA2C295">
    <w:name w:val="7D6B5CF2033A4E8BAC3B687C5AA2C295"/>
  </w:style>
  <w:style w:type="paragraph" w:customStyle="1" w:styleId="7576E608841747F69CF4BAB59280409F">
    <w:name w:val="7576E608841747F69CF4BAB59280409F"/>
  </w:style>
  <w:style w:type="paragraph" w:customStyle="1" w:styleId="1C3C2D768E9B4EDE89B5B8E51791A73E">
    <w:name w:val="1C3C2D768E9B4EDE89B5B8E51791A73E"/>
  </w:style>
  <w:style w:type="paragraph" w:customStyle="1" w:styleId="F88AA1F657B840C49BFD98A18564A437">
    <w:name w:val="F88AA1F657B840C49BFD98A18564A437"/>
  </w:style>
  <w:style w:type="paragraph" w:customStyle="1" w:styleId="97202007DCBF47CFBF4D58534C47182D">
    <w:name w:val="97202007DCBF47CFBF4D58534C47182D"/>
  </w:style>
  <w:style w:type="paragraph" w:customStyle="1" w:styleId="0B5A55B75C8A4BD59ABAEDE2C8C1F104">
    <w:name w:val="0B5A55B75C8A4BD59ABAEDE2C8C1F104"/>
  </w:style>
  <w:style w:type="paragraph" w:customStyle="1" w:styleId="03E07C24BECA416C9A30360A0720FE25">
    <w:name w:val="03E07C24BECA416C9A30360A0720FE25"/>
  </w:style>
  <w:style w:type="paragraph" w:customStyle="1" w:styleId="6443BF0AE7B9464382521F19C8EDAE77">
    <w:name w:val="6443BF0AE7B9464382521F19C8EDAE77"/>
  </w:style>
  <w:style w:type="paragraph" w:customStyle="1" w:styleId="7DB73CA0E0C845BDAAA8D3E872F6AE46">
    <w:name w:val="7DB73CA0E0C845BDAAA8D3E872F6AE46"/>
  </w:style>
  <w:style w:type="paragraph" w:customStyle="1" w:styleId="E11700D4C102481B8647A041F84428F8">
    <w:name w:val="E11700D4C102481B8647A041F84428F8"/>
  </w:style>
  <w:style w:type="paragraph" w:customStyle="1" w:styleId="380161C101B54569B0CB98A861C5758A">
    <w:name w:val="380161C101B54569B0CB98A861C5758A"/>
  </w:style>
  <w:style w:type="paragraph" w:customStyle="1" w:styleId="CBC251287DDD4562831B5C98969DDF0D">
    <w:name w:val="CBC251287DDD4562831B5C98969DDF0D"/>
  </w:style>
  <w:style w:type="paragraph" w:customStyle="1" w:styleId="23159FF8EAFD4A25B9F99F52E3E6B4B1">
    <w:name w:val="23159FF8EAFD4A25B9F99F52E3E6B4B1"/>
  </w:style>
  <w:style w:type="paragraph" w:customStyle="1" w:styleId="03137F07C4784511964419A45B713B5F">
    <w:name w:val="03137F07C4784511964419A45B713B5F"/>
  </w:style>
  <w:style w:type="paragraph" w:customStyle="1" w:styleId="1B08D3A1717F47269B67CFBA58D5DCFA">
    <w:name w:val="1B08D3A1717F47269B67CFBA58D5DCFA"/>
  </w:style>
  <w:style w:type="paragraph" w:customStyle="1" w:styleId="48E93E77AA14450C897C8E16A60B0ECD">
    <w:name w:val="48E93E77AA14450C897C8E16A60B0ECD"/>
  </w:style>
  <w:style w:type="paragraph" w:customStyle="1" w:styleId="F59568FC0E38478E8EBDA177E0B320E5">
    <w:name w:val="F59568FC0E38478E8EBDA177E0B320E5"/>
  </w:style>
  <w:style w:type="paragraph" w:customStyle="1" w:styleId="E021FF44FA5B4F16AEF69875A9009EA8">
    <w:name w:val="E021FF44FA5B4F16AEF69875A9009EA8"/>
  </w:style>
  <w:style w:type="paragraph" w:customStyle="1" w:styleId="F2472E7CE77B48158CD752B9549AF01B">
    <w:name w:val="F2472E7CE77B48158CD752B9549AF01B"/>
  </w:style>
  <w:style w:type="paragraph" w:customStyle="1" w:styleId="EE9A7CFCF36244F09C9FBF5C5312800C">
    <w:name w:val="EE9A7CFCF36244F09C9FBF5C5312800C"/>
  </w:style>
  <w:style w:type="paragraph" w:customStyle="1" w:styleId="0B21490D9CFA49ABAFDF11A530F9C496">
    <w:name w:val="0B21490D9CFA49ABAFDF11A530F9C496"/>
  </w:style>
  <w:style w:type="paragraph" w:customStyle="1" w:styleId="23BBDF15B59C49C58D63A05131FE1F26">
    <w:name w:val="23BBDF15B59C49C58D63A05131FE1F26"/>
  </w:style>
  <w:style w:type="paragraph" w:customStyle="1" w:styleId="330F077D24DA4299A94E4DBEC08F1F5D">
    <w:name w:val="330F077D24DA4299A94E4DBEC08F1F5D"/>
  </w:style>
  <w:style w:type="paragraph" w:customStyle="1" w:styleId="CC8431678F3644C294B2483BEBE0744C">
    <w:name w:val="CC8431678F3644C294B2483BEBE0744C"/>
  </w:style>
  <w:style w:type="paragraph" w:customStyle="1" w:styleId="F8A402633C744B98B5874733D41A1C0E">
    <w:name w:val="F8A402633C744B98B5874733D41A1C0E"/>
  </w:style>
  <w:style w:type="paragraph" w:customStyle="1" w:styleId="E85E8BD079EA400BB83334B84D62E27F">
    <w:name w:val="E85E8BD079EA400BB83334B84D62E27F"/>
  </w:style>
  <w:style w:type="paragraph" w:customStyle="1" w:styleId="B525DDCE7B7D4CD290CC3DC54C4E9452">
    <w:name w:val="B525DDCE7B7D4CD290CC3DC54C4E9452"/>
  </w:style>
  <w:style w:type="paragraph" w:customStyle="1" w:styleId="ECD445374C3348FC8F8ADA9BB459E5E2">
    <w:name w:val="ECD445374C3348FC8F8ADA9BB459E5E2"/>
  </w:style>
  <w:style w:type="paragraph" w:customStyle="1" w:styleId="13A8E5F1657541469CE439F152BDA5A9">
    <w:name w:val="13A8E5F1657541469CE439F152BDA5A9"/>
  </w:style>
  <w:style w:type="paragraph" w:customStyle="1" w:styleId="6483F90A2E3E44F59EC76EDAB1881049">
    <w:name w:val="6483F90A2E3E44F59EC76EDAB1881049"/>
  </w:style>
  <w:style w:type="paragraph" w:customStyle="1" w:styleId="B1D1AA93A9504E2FA62F33882A2D6E8B">
    <w:name w:val="B1D1AA93A9504E2FA62F33882A2D6E8B"/>
  </w:style>
  <w:style w:type="paragraph" w:customStyle="1" w:styleId="C08B80FB4C88481594ADA7E7F8D166E2">
    <w:name w:val="C08B80FB4C88481594ADA7E7F8D166E2"/>
  </w:style>
  <w:style w:type="paragraph" w:customStyle="1" w:styleId="B9C85EC122FA4CF6A72596A210AD36D7">
    <w:name w:val="B9C85EC122FA4CF6A72596A210AD36D7"/>
  </w:style>
  <w:style w:type="paragraph" w:customStyle="1" w:styleId="2AA2098F666F4F20AE6082F06817011E">
    <w:name w:val="2AA2098F666F4F20AE6082F06817011E"/>
  </w:style>
  <w:style w:type="paragraph" w:customStyle="1" w:styleId="6644F0CE1A224D05A4DF71D7F8949490">
    <w:name w:val="6644F0CE1A224D05A4DF71D7F8949490"/>
  </w:style>
  <w:style w:type="paragraph" w:customStyle="1" w:styleId="14226C20847743C498803086E46A8756">
    <w:name w:val="14226C20847743C498803086E46A8756"/>
  </w:style>
  <w:style w:type="paragraph" w:customStyle="1" w:styleId="BB3D5FB5A3C2427F84A0D98F606718AE">
    <w:name w:val="BB3D5FB5A3C2427F84A0D98F606718AE"/>
  </w:style>
  <w:style w:type="paragraph" w:customStyle="1" w:styleId="F144AAC92A5C4CD3BC0DE9F00AD42C90">
    <w:name w:val="F144AAC92A5C4CD3BC0DE9F00AD42C90"/>
  </w:style>
  <w:style w:type="paragraph" w:customStyle="1" w:styleId="4E1413EF070144E68CE25F5B0DEEEA9A">
    <w:name w:val="4E1413EF070144E68CE25F5B0DEEEA9A"/>
  </w:style>
  <w:style w:type="paragraph" w:customStyle="1" w:styleId="E8AD38AF213548C3841249A3F5472C16">
    <w:name w:val="E8AD38AF213548C3841249A3F5472C16"/>
  </w:style>
  <w:style w:type="paragraph" w:customStyle="1" w:styleId="2169EEE1EC154E719AC8AE6057988B47">
    <w:name w:val="2169EEE1EC154E719AC8AE6057988B47"/>
  </w:style>
  <w:style w:type="paragraph" w:customStyle="1" w:styleId="A56522692827429D948EC8B6F8C07BD5">
    <w:name w:val="A56522692827429D948EC8B6F8C07BD5"/>
  </w:style>
  <w:style w:type="paragraph" w:customStyle="1" w:styleId="0BFECC71FE3F48D0B08E3AF2F1C14EBF">
    <w:name w:val="0BFECC71FE3F48D0B08E3AF2F1C14EBF"/>
  </w:style>
  <w:style w:type="paragraph" w:customStyle="1" w:styleId="1506098F641548C39BBF80E4323A9ACD">
    <w:name w:val="1506098F641548C39BBF80E4323A9ACD"/>
  </w:style>
  <w:style w:type="paragraph" w:customStyle="1" w:styleId="645178E6EF7B44288A7BF3358F851A1E">
    <w:name w:val="645178E6EF7B44288A7BF3358F851A1E"/>
  </w:style>
  <w:style w:type="paragraph" w:customStyle="1" w:styleId="E367AD8511E9453695E92779B0C62F91">
    <w:name w:val="E367AD8511E9453695E92779B0C62F91"/>
  </w:style>
  <w:style w:type="paragraph" w:customStyle="1" w:styleId="FB53064FB29F4DB1A279BE49DD067C4F">
    <w:name w:val="FB53064FB29F4DB1A279BE49DD067C4F"/>
  </w:style>
  <w:style w:type="paragraph" w:customStyle="1" w:styleId="2BD05138BE6643E1A8520CEC5C8FE15B">
    <w:name w:val="2BD05138BE6643E1A8520CEC5C8FE15B"/>
  </w:style>
  <w:style w:type="paragraph" w:customStyle="1" w:styleId="D8D2988FFC244DC5BF8398D9D3C9BC4A">
    <w:name w:val="D8D2988FFC244DC5BF8398D9D3C9BC4A"/>
  </w:style>
  <w:style w:type="paragraph" w:customStyle="1" w:styleId="7E16D72040884439AB2E71BAABB84C45">
    <w:name w:val="7E16D72040884439AB2E71BAABB84C45"/>
  </w:style>
  <w:style w:type="paragraph" w:customStyle="1" w:styleId="1439BDEB03C047B5B766AC8E4D429BCC">
    <w:name w:val="1439BDEB03C047B5B766AC8E4D429BCC"/>
  </w:style>
  <w:style w:type="paragraph" w:customStyle="1" w:styleId="CFCD8E1B9D764B73AD4A568EE9623AF9">
    <w:name w:val="CFCD8E1B9D764B73AD4A568EE9623AF9"/>
  </w:style>
  <w:style w:type="paragraph" w:customStyle="1" w:styleId="1AE65B87124341FC8DB838A3BC484971">
    <w:name w:val="1AE65B87124341FC8DB838A3BC484971"/>
  </w:style>
  <w:style w:type="paragraph" w:customStyle="1" w:styleId="15EF2A49B2BB42C0B934F34D0C297A78">
    <w:name w:val="15EF2A49B2BB42C0B934F34D0C297A78"/>
  </w:style>
  <w:style w:type="paragraph" w:customStyle="1" w:styleId="A792CE44428340308E8940127B87DBED">
    <w:name w:val="A792CE44428340308E8940127B87DBED"/>
  </w:style>
  <w:style w:type="paragraph" w:customStyle="1" w:styleId="EDC76EFC9652455D9AE79EB8F44C4E13">
    <w:name w:val="EDC76EFC9652455D9AE79EB8F44C4E13"/>
  </w:style>
  <w:style w:type="paragraph" w:customStyle="1" w:styleId="F5418F7785D145F59F13A7FCE5328A09">
    <w:name w:val="F5418F7785D145F59F13A7FCE5328A09"/>
  </w:style>
  <w:style w:type="paragraph" w:customStyle="1" w:styleId="7B48C7A83F4E41839D24BBD195E947DA">
    <w:name w:val="7B48C7A83F4E41839D24BBD195E947DA"/>
  </w:style>
  <w:style w:type="paragraph" w:customStyle="1" w:styleId="97813E3086BD4AA78DCAD5FF169B9A73">
    <w:name w:val="97813E3086BD4AA78DCAD5FF169B9A73"/>
  </w:style>
  <w:style w:type="paragraph" w:customStyle="1" w:styleId="F91BD893D45840F0A37897549C5775E8">
    <w:name w:val="F91BD893D45840F0A37897549C5775E8"/>
  </w:style>
  <w:style w:type="paragraph" w:customStyle="1" w:styleId="AA9F53F9332F4529ADCBD82446A58740">
    <w:name w:val="AA9F53F9332F4529ADCBD82446A58740"/>
  </w:style>
  <w:style w:type="paragraph" w:customStyle="1" w:styleId="FA2702EA32D847C1A1DBE38A735E2A2B">
    <w:name w:val="FA2702EA32D847C1A1DBE38A735E2A2B"/>
  </w:style>
  <w:style w:type="paragraph" w:customStyle="1" w:styleId="1A6FA287D4C8421D85599DD4D7056B5F">
    <w:name w:val="1A6FA287D4C8421D85599DD4D7056B5F"/>
  </w:style>
  <w:style w:type="paragraph" w:customStyle="1" w:styleId="CB78B8281E93459ABD107ADD4A970A15">
    <w:name w:val="CB78B8281E93459ABD107ADD4A970A15"/>
  </w:style>
  <w:style w:type="paragraph" w:customStyle="1" w:styleId="118F0FD8425E45B5989B7FAF260971D6">
    <w:name w:val="118F0FD8425E45B5989B7FAF260971D6"/>
  </w:style>
  <w:style w:type="paragraph" w:customStyle="1" w:styleId="A740E17828844676AEF43A27C438D69F">
    <w:name w:val="A740E17828844676AEF43A27C438D69F"/>
  </w:style>
  <w:style w:type="paragraph" w:customStyle="1" w:styleId="3D4C7BF8869C48C398257D5C429A90D1">
    <w:name w:val="3D4C7BF8869C48C398257D5C429A90D1"/>
  </w:style>
  <w:style w:type="paragraph" w:customStyle="1" w:styleId="283696FFD13848599F33E7D996A53069">
    <w:name w:val="283696FFD13848599F33E7D996A53069"/>
  </w:style>
  <w:style w:type="paragraph" w:customStyle="1" w:styleId="1CE64DD0B0054941895A173EEE42415C">
    <w:name w:val="1CE64DD0B0054941895A173EEE42415C"/>
  </w:style>
  <w:style w:type="paragraph" w:customStyle="1" w:styleId="7D11DC670730416B8D95ADA6EC04122F">
    <w:name w:val="7D11DC670730416B8D95ADA6EC04122F"/>
  </w:style>
  <w:style w:type="paragraph" w:customStyle="1" w:styleId="EE06E6495B084F8FB8E36EF42429E672">
    <w:name w:val="EE06E6495B084F8FB8E36EF42429E672"/>
  </w:style>
  <w:style w:type="paragraph" w:customStyle="1" w:styleId="4787AE2DFA304FA0B0322B904C5FFFAF">
    <w:name w:val="4787AE2DFA304FA0B0322B904C5FFFAF"/>
  </w:style>
  <w:style w:type="paragraph" w:customStyle="1" w:styleId="34C421A9A48C4CBAB60ACE6A7E38905A">
    <w:name w:val="34C421A9A48C4CBAB60ACE6A7E38905A"/>
  </w:style>
  <w:style w:type="paragraph" w:customStyle="1" w:styleId="309FF2ED0FF640558BB08E16E3F42C7E">
    <w:name w:val="309FF2ED0FF640558BB08E16E3F42C7E"/>
  </w:style>
  <w:style w:type="paragraph" w:customStyle="1" w:styleId="212A82A934044B10AE07531FA9FC80E0">
    <w:name w:val="212A82A934044B10AE07531FA9FC80E0"/>
  </w:style>
  <w:style w:type="paragraph" w:customStyle="1" w:styleId="EC4871A1C582462D9E591BC45DB0B473">
    <w:name w:val="EC4871A1C582462D9E591BC45DB0B473"/>
  </w:style>
  <w:style w:type="paragraph" w:customStyle="1" w:styleId="D4C534331959400EA2502A545B8E2C97">
    <w:name w:val="D4C534331959400EA2502A545B8E2C97"/>
  </w:style>
  <w:style w:type="paragraph" w:customStyle="1" w:styleId="FB1C40A04B2C47AC8B5538C0D2E19FE4">
    <w:name w:val="FB1C40A04B2C47AC8B5538C0D2E19FE4"/>
  </w:style>
  <w:style w:type="paragraph" w:customStyle="1" w:styleId="6628E01417B14855B720CC7B284A091E">
    <w:name w:val="6628E01417B14855B720CC7B284A091E"/>
  </w:style>
  <w:style w:type="paragraph" w:customStyle="1" w:styleId="75F3751554294D72A2894DB2240669AF">
    <w:name w:val="75F3751554294D72A2894DB2240669AF"/>
  </w:style>
  <w:style w:type="paragraph" w:customStyle="1" w:styleId="DC545CDD997948DC90BFE57315E8ECE9">
    <w:name w:val="DC545CDD997948DC90BFE57315E8ECE9"/>
  </w:style>
  <w:style w:type="paragraph" w:customStyle="1" w:styleId="AD6D43AF18B54EC5AA81711EC51F85F2">
    <w:name w:val="AD6D43AF18B54EC5AA81711EC51F85F2"/>
  </w:style>
  <w:style w:type="paragraph" w:customStyle="1" w:styleId="C7B853E217EF4CFABE6179D6E5526CFF">
    <w:name w:val="C7B853E217EF4CFABE6179D6E5526CFF"/>
  </w:style>
  <w:style w:type="paragraph" w:customStyle="1" w:styleId="37BE2897401041D48F583FD2406C3A27">
    <w:name w:val="37BE2897401041D48F583FD2406C3A27"/>
  </w:style>
  <w:style w:type="paragraph" w:customStyle="1" w:styleId="A98C7DC8FEBD4F2BBA7E13C1B185B393">
    <w:name w:val="A98C7DC8FEBD4F2BBA7E13C1B185B393"/>
  </w:style>
  <w:style w:type="paragraph" w:customStyle="1" w:styleId="79B46764D3A040B399566238C074C805">
    <w:name w:val="79B46764D3A040B399566238C074C805"/>
  </w:style>
  <w:style w:type="paragraph" w:customStyle="1" w:styleId="D26EB2C08D7A4FE1AC60E5A5836FD273">
    <w:name w:val="D26EB2C08D7A4FE1AC60E5A5836FD273"/>
  </w:style>
  <w:style w:type="paragraph" w:customStyle="1" w:styleId="6CB3BB22C29448FA851C5A858586BCCC">
    <w:name w:val="6CB3BB22C29448FA851C5A858586BCCC"/>
  </w:style>
  <w:style w:type="paragraph" w:customStyle="1" w:styleId="BCE4A61CA28A44BBAF68E7F8B8C75B8D">
    <w:name w:val="BCE4A61CA28A44BBAF68E7F8B8C75B8D"/>
  </w:style>
  <w:style w:type="paragraph" w:customStyle="1" w:styleId="9C0BF8EE9FD14984BED02C4EA8E7579C">
    <w:name w:val="9C0BF8EE9FD14984BED02C4EA8E7579C"/>
  </w:style>
  <w:style w:type="paragraph" w:customStyle="1" w:styleId="66E35639B5B24FCABD9EE3E6BE5039A8">
    <w:name w:val="66E35639B5B24FCABD9EE3E6BE5039A8"/>
  </w:style>
  <w:style w:type="paragraph" w:customStyle="1" w:styleId="ECBFCA5E73A44148BFC9FFF10650909C">
    <w:name w:val="ECBFCA5E73A44148BFC9FFF10650909C"/>
  </w:style>
  <w:style w:type="paragraph" w:customStyle="1" w:styleId="49F48BE5EDA5415AAA8D05A7FD87FB7F">
    <w:name w:val="49F48BE5EDA5415AAA8D05A7FD87FB7F"/>
  </w:style>
  <w:style w:type="paragraph" w:customStyle="1" w:styleId="CBFCACD368054776B6DBEFD14341218C">
    <w:name w:val="CBFCACD368054776B6DBEFD14341218C"/>
  </w:style>
  <w:style w:type="paragraph" w:customStyle="1" w:styleId="E03CDD983EEA44DE802DCDB6EB7D9E6C">
    <w:name w:val="E03CDD983EEA44DE802DCDB6EB7D9E6C"/>
  </w:style>
  <w:style w:type="paragraph" w:customStyle="1" w:styleId="D0D9E20B06F441E8A72F3BD16C2D7151">
    <w:name w:val="D0D9E20B06F441E8A72F3BD16C2D7151"/>
  </w:style>
  <w:style w:type="paragraph" w:customStyle="1" w:styleId="7F72D4748AB04122B3D681D549837C74">
    <w:name w:val="7F72D4748AB04122B3D681D549837C74"/>
  </w:style>
  <w:style w:type="paragraph" w:customStyle="1" w:styleId="162998F3E57B405A9CF66831767B33AA">
    <w:name w:val="162998F3E57B405A9CF66831767B33AA"/>
  </w:style>
  <w:style w:type="paragraph" w:customStyle="1" w:styleId="8F8FF0C3618F470C8DF278002394F4F3">
    <w:name w:val="8F8FF0C3618F470C8DF278002394F4F3"/>
  </w:style>
  <w:style w:type="paragraph" w:customStyle="1" w:styleId="5C46C024DA814034B72D0C6951D25867">
    <w:name w:val="5C46C024DA814034B72D0C6951D25867"/>
  </w:style>
  <w:style w:type="paragraph" w:customStyle="1" w:styleId="6035236B93B847C9A7F9F59E5F0D59E3">
    <w:name w:val="6035236B93B847C9A7F9F59E5F0D59E3"/>
  </w:style>
  <w:style w:type="paragraph" w:customStyle="1" w:styleId="4CAA6EBF5ACE469980E89A8A3AFC1090">
    <w:name w:val="4CAA6EBF5ACE469980E89A8A3AFC1090"/>
  </w:style>
  <w:style w:type="paragraph" w:customStyle="1" w:styleId="6EFB3C4DAA4F4B19BB270B086A12A71E">
    <w:name w:val="6EFB3C4DAA4F4B19BB270B086A12A71E"/>
  </w:style>
  <w:style w:type="paragraph" w:customStyle="1" w:styleId="AD2F317723064D578B538913CE2BBBD4">
    <w:name w:val="AD2F317723064D578B538913CE2BBBD4"/>
  </w:style>
  <w:style w:type="paragraph" w:customStyle="1" w:styleId="89BF99D42AD14519AF35289C303D6DF7">
    <w:name w:val="89BF99D42AD14519AF35289C303D6DF7"/>
  </w:style>
  <w:style w:type="paragraph" w:customStyle="1" w:styleId="1CB8E72781E84E379A5CAE35FF9B2A09">
    <w:name w:val="1CB8E72781E84E379A5CAE35FF9B2A09"/>
  </w:style>
  <w:style w:type="paragraph" w:customStyle="1" w:styleId="5A02B1D8E8D842E19FDBCDCD435A1F40">
    <w:name w:val="5A02B1D8E8D842E19FDBCDCD435A1F40"/>
  </w:style>
  <w:style w:type="paragraph" w:customStyle="1" w:styleId="1C68565EEC614EC78107524BCA4E2F19">
    <w:name w:val="1C68565EEC614EC78107524BCA4E2F19"/>
  </w:style>
  <w:style w:type="paragraph" w:customStyle="1" w:styleId="3791C2FC1E7A4A62B36A8ADDEC554199">
    <w:name w:val="3791C2FC1E7A4A62B36A8ADDEC554199"/>
  </w:style>
  <w:style w:type="paragraph" w:customStyle="1" w:styleId="A6D0632166F34172B2BBEEB7BA610B22">
    <w:name w:val="A6D0632166F34172B2BBEEB7BA610B22"/>
  </w:style>
  <w:style w:type="paragraph" w:customStyle="1" w:styleId="61821C7C767C44959C935D537886072D">
    <w:name w:val="61821C7C767C44959C935D537886072D"/>
  </w:style>
  <w:style w:type="paragraph" w:customStyle="1" w:styleId="0BC3A071626E4D19A7317908136B2BF4">
    <w:name w:val="0BC3A071626E4D19A7317908136B2BF4"/>
  </w:style>
  <w:style w:type="paragraph" w:customStyle="1" w:styleId="8D96FA5017364C6688AF365730EDD4DF">
    <w:name w:val="8D96FA5017364C6688AF365730EDD4DF"/>
  </w:style>
  <w:style w:type="paragraph" w:customStyle="1" w:styleId="CA1814B3E7FF4D76BAAE512B68BBECB7">
    <w:name w:val="CA1814B3E7FF4D76BAAE512B68BBECB7"/>
  </w:style>
  <w:style w:type="paragraph" w:customStyle="1" w:styleId="3508B558D26F4685880D5F9804162507">
    <w:name w:val="3508B558D26F4685880D5F9804162507"/>
  </w:style>
  <w:style w:type="paragraph" w:customStyle="1" w:styleId="40511457C8F541A88391BECF8C7A0ABB">
    <w:name w:val="40511457C8F541A88391BECF8C7A0ABB"/>
  </w:style>
  <w:style w:type="paragraph" w:customStyle="1" w:styleId="C3A82A3A8DC942E5BF89E9196CACC3BD">
    <w:name w:val="C3A82A3A8DC942E5BF89E9196CACC3BD"/>
  </w:style>
  <w:style w:type="paragraph" w:customStyle="1" w:styleId="14C03B3EA2994C43A9EF8D304DAC684E">
    <w:name w:val="14C03B3EA2994C43A9EF8D304DAC684E"/>
  </w:style>
  <w:style w:type="paragraph" w:customStyle="1" w:styleId="2026F4626E224DA6AF13CFE06FECBA76">
    <w:name w:val="2026F4626E224DA6AF13CFE06FECBA76"/>
  </w:style>
  <w:style w:type="paragraph" w:customStyle="1" w:styleId="5E2184E347A94D4A99ABD7B2DD0AD0D6">
    <w:name w:val="5E2184E347A94D4A99ABD7B2DD0AD0D6"/>
  </w:style>
  <w:style w:type="paragraph" w:customStyle="1" w:styleId="5725F9A465C74AA8821DAC07055DF6CE">
    <w:name w:val="5725F9A465C74AA8821DAC07055DF6CE"/>
  </w:style>
  <w:style w:type="paragraph" w:customStyle="1" w:styleId="08F6E2D3848F4A458D179AA02F9D8746">
    <w:name w:val="08F6E2D3848F4A458D179AA02F9D8746"/>
  </w:style>
  <w:style w:type="paragraph" w:customStyle="1" w:styleId="D8127A29C93D414583406C95FA2BD8CD">
    <w:name w:val="D8127A29C93D414583406C95FA2BD8CD"/>
  </w:style>
  <w:style w:type="paragraph" w:customStyle="1" w:styleId="872A45362F66403C95A9EFFF5AC89351">
    <w:name w:val="872A45362F66403C95A9EFFF5AC89351"/>
  </w:style>
  <w:style w:type="paragraph" w:customStyle="1" w:styleId="2134F1DD8CAF4219BE300CC8E46F5B35">
    <w:name w:val="2134F1DD8CAF4219BE300CC8E46F5B35"/>
  </w:style>
  <w:style w:type="paragraph" w:customStyle="1" w:styleId="EA444FF319224FB8AA58503AF63523CA">
    <w:name w:val="EA444FF319224FB8AA58503AF63523CA"/>
  </w:style>
  <w:style w:type="paragraph" w:customStyle="1" w:styleId="51C7F1E2A0CC47F48CFCCC3ACC8159E9">
    <w:name w:val="51C7F1E2A0CC47F48CFCCC3ACC8159E9"/>
  </w:style>
  <w:style w:type="paragraph" w:customStyle="1" w:styleId="F70E202F13F74F93A745693C43ECA57C">
    <w:name w:val="F70E202F13F74F93A745693C43ECA57C"/>
  </w:style>
  <w:style w:type="paragraph" w:customStyle="1" w:styleId="4BF60826EFBD4562995BCB9BC8B98348">
    <w:name w:val="4BF60826EFBD4562995BCB9BC8B98348"/>
  </w:style>
  <w:style w:type="paragraph" w:customStyle="1" w:styleId="92584D1DB30049ED9B24E702D00320CC">
    <w:name w:val="92584D1DB30049ED9B24E702D00320CC"/>
  </w:style>
  <w:style w:type="paragraph" w:customStyle="1" w:styleId="98F4579DDD6C4DFABD1C2C59C5245E5E">
    <w:name w:val="98F4579DDD6C4DFABD1C2C59C5245E5E"/>
  </w:style>
  <w:style w:type="paragraph" w:customStyle="1" w:styleId="09DC8B3882894BDC80A497441C942620">
    <w:name w:val="09DC8B3882894BDC80A497441C942620"/>
  </w:style>
  <w:style w:type="paragraph" w:customStyle="1" w:styleId="0C125AE9A5964B80880A107C43758E72">
    <w:name w:val="0C125AE9A5964B80880A107C43758E72"/>
  </w:style>
  <w:style w:type="paragraph" w:customStyle="1" w:styleId="5BE1402F5C0247F18496E36C1B07F49F">
    <w:name w:val="5BE1402F5C0247F18496E36C1B07F49F"/>
  </w:style>
  <w:style w:type="paragraph" w:customStyle="1" w:styleId="662942A93154449FA0B42FB31565F489">
    <w:name w:val="662942A93154449FA0B42FB31565F489"/>
  </w:style>
  <w:style w:type="paragraph" w:customStyle="1" w:styleId="2A3A8A09B5524F59AC16CD5A382827D3">
    <w:name w:val="2A3A8A09B5524F59AC16CD5A382827D3"/>
  </w:style>
  <w:style w:type="paragraph" w:customStyle="1" w:styleId="C21AB1DA5AD14422AA16B4E8EA7CF19C">
    <w:name w:val="C21AB1DA5AD14422AA16B4E8EA7CF19C"/>
  </w:style>
  <w:style w:type="paragraph" w:customStyle="1" w:styleId="6E5B61F0635D4387B096FC0EA2BB6A3D">
    <w:name w:val="6E5B61F0635D4387B096FC0EA2BB6A3D"/>
  </w:style>
  <w:style w:type="paragraph" w:customStyle="1" w:styleId="3B95781A231E4EE0A2FC5544EC2378F8">
    <w:name w:val="3B95781A231E4EE0A2FC5544EC2378F8"/>
  </w:style>
  <w:style w:type="paragraph" w:customStyle="1" w:styleId="29D4F45C7DBF4E92A1664836E59588F9">
    <w:name w:val="29D4F45C7DBF4E92A1664836E59588F9"/>
  </w:style>
  <w:style w:type="paragraph" w:customStyle="1" w:styleId="65A4CC81D0A14225BF3D7C45932F376D">
    <w:name w:val="65A4CC81D0A14225BF3D7C45932F376D"/>
  </w:style>
  <w:style w:type="paragraph" w:customStyle="1" w:styleId="0E53CA509B1840EABF034D20194FECA9">
    <w:name w:val="0E53CA509B1840EABF034D20194FECA9"/>
  </w:style>
  <w:style w:type="paragraph" w:customStyle="1" w:styleId="506C551EC97E4E46A1D836A56CDFAC59">
    <w:name w:val="506C551EC97E4E46A1D836A56CDFAC59"/>
  </w:style>
  <w:style w:type="paragraph" w:customStyle="1" w:styleId="6448D4ED32DF4303BE4988938A48078A">
    <w:name w:val="6448D4ED32DF4303BE4988938A48078A"/>
  </w:style>
  <w:style w:type="paragraph" w:customStyle="1" w:styleId="9547765CC0DA4BB4A9FD29D357D1F138">
    <w:name w:val="9547765CC0DA4BB4A9FD29D357D1F138"/>
  </w:style>
  <w:style w:type="paragraph" w:customStyle="1" w:styleId="7A3B34C530684D3FAE49A32F96121C5B">
    <w:name w:val="7A3B34C530684D3FAE49A32F96121C5B"/>
  </w:style>
  <w:style w:type="paragraph" w:customStyle="1" w:styleId="B069E8D4AC2F47DE939CEE55B16E292C">
    <w:name w:val="B069E8D4AC2F47DE939CEE55B16E292C"/>
  </w:style>
  <w:style w:type="paragraph" w:customStyle="1" w:styleId="62CE89E8304C4A879A11AD2235B7E802">
    <w:name w:val="62CE89E8304C4A879A11AD2235B7E802"/>
  </w:style>
  <w:style w:type="paragraph" w:customStyle="1" w:styleId="EBBF6413F70049759AB89D3A9E161272">
    <w:name w:val="EBBF6413F70049759AB89D3A9E161272"/>
  </w:style>
  <w:style w:type="paragraph" w:customStyle="1" w:styleId="9F59ED077353456492332AEDFA33AD2D">
    <w:name w:val="9F59ED077353456492332AEDFA33AD2D"/>
  </w:style>
  <w:style w:type="paragraph" w:customStyle="1" w:styleId="E6E18C4B46014D32AE3CA9F43AF29446">
    <w:name w:val="E6E18C4B46014D32AE3CA9F43AF29446"/>
  </w:style>
  <w:style w:type="paragraph" w:customStyle="1" w:styleId="B3673082B1124EE2922DB1237DA693E5">
    <w:name w:val="B3673082B1124EE2922DB1237DA693E5"/>
  </w:style>
  <w:style w:type="paragraph" w:customStyle="1" w:styleId="84B2BCB8EFAD4F3ABF2E4C7A83556748">
    <w:name w:val="84B2BCB8EFAD4F3ABF2E4C7A83556748"/>
  </w:style>
  <w:style w:type="paragraph" w:customStyle="1" w:styleId="B867370787B24FACBF9216DA8CF19661">
    <w:name w:val="B867370787B24FACBF9216DA8CF19661"/>
  </w:style>
  <w:style w:type="paragraph" w:customStyle="1" w:styleId="E666B040D68D4EF689B396EC7FEFCFDD">
    <w:name w:val="E666B040D68D4EF689B396EC7FEFCFDD"/>
  </w:style>
  <w:style w:type="paragraph" w:customStyle="1" w:styleId="C7E532C9989245B3926C5E908657CE8A">
    <w:name w:val="C7E532C9989245B3926C5E908657CE8A"/>
  </w:style>
  <w:style w:type="paragraph" w:customStyle="1" w:styleId="CCEFE304DDA44B27BFF0EA044982F557">
    <w:name w:val="CCEFE304DDA44B27BFF0EA044982F557"/>
  </w:style>
  <w:style w:type="paragraph" w:customStyle="1" w:styleId="86EE409552244AD9ACE0E0DC63C97687">
    <w:name w:val="86EE409552244AD9ACE0E0DC63C97687"/>
  </w:style>
  <w:style w:type="paragraph" w:customStyle="1" w:styleId="0EA89C0D90864B30BEDEB327B63023FF">
    <w:name w:val="0EA89C0D90864B30BEDEB327B63023FF"/>
  </w:style>
  <w:style w:type="paragraph" w:customStyle="1" w:styleId="5B35A866CEB6471CA66742294B446888">
    <w:name w:val="5B35A866CEB6471CA66742294B446888"/>
  </w:style>
  <w:style w:type="paragraph" w:customStyle="1" w:styleId="CFE8861FA9B042D08F290C8D99E3243F">
    <w:name w:val="CFE8861FA9B042D08F290C8D99E3243F"/>
  </w:style>
  <w:style w:type="paragraph" w:customStyle="1" w:styleId="6B061FB347304711AB169DF422E0AADB">
    <w:name w:val="6B061FB347304711AB169DF422E0AADB"/>
  </w:style>
  <w:style w:type="paragraph" w:customStyle="1" w:styleId="2DABD6E7625B488D9918E5C873B57D9B">
    <w:name w:val="2DABD6E7625B488D9918E5C873B57D9B"/>
  </w:style>
  <w:style w:type="paragraph" w:customStyle="1" w:styleId="E66AB173DC5E43C58A268CB2CC49EFFF">
    <w:name w:val="E66AB173DC5E43C58A268CB2CC49EFFF"/>
  </w:style>
  <w:style w:type="paragraph" w:customStyle="1" w:styleId="353E617AB55B4E8F951DFFA36713417D">
    <w:name w:val="353E617AB55B4E8F951DFFA36713417D"/>
  </w:style>
  <w:style w:type="paragraph" w:customStyle="1" w:styleId="5E70A8D77300437AB2B8422BC28C2FE8">
    <w:name w:val="5E70A8D77300437AB2B8422BC28C2FE8"/>
  </w:style>
  <w:style w:type="paragraph" w:customStyle="1" w:styleId="9522D9C3CFB34F4DA3E97942342C3CBB">
    <w:name w:val="9522D9C3CFB34F4DA3E97942342C3CBB"/>
  </w:style>
  <w:style w:type="paragraph" w:customStyle="1" w:styleId="B1B0C32ABD50495D9C30A3AD471488D4">
    <w:name w:val="B1B0C32ABD50495D9C30A3AD471488D4"/>
  </w:style>
  <w:style w:type="paragraph" w:customStyle="1" w:styleId="54DC532824844D1DA5F1FF064C2ADC62">
    <w:name w:val="54DC532824844D1DA5F1FF064C2ADC62"/>
  </w:style>
  <w:style w:type="paragraph" w:customStyle="1" w:styleId="AE96ECF7AD244DC68BE429D5CA27FEB4">
    <w:name w:val="AE96ECF7AD244DC68BE429D5CA27FEB4"/>
  </w:style>
  <w:style w:type="paragraph" w:customStyle="1" w:styleId="1D8CFF56CD5F421788E3B73DBBBEC966">
    <w:name w:val="1D8CFF56CD5F421788E3B73DBBBEC966"/>
  </w:style>
  <w:style w:type="paragraph" w:customStyle="1" w:styleId="E3286C6B6B7D411BBAEAA3293136242C">
    <w:name w:val="E3286C6B6B7D411BBAEAA3293136242C"/>
  </w:style>
  <w:style w:type="paragraph" w:customStyle="1" w:styleId="C39F1CF4C56A4FE6B20AEBDBC5670910">
    <w:name w:val="C39F1CF4C56A4FE6B20AEBDBC5670910"/>
  </w:style>
  <w:style w:type="paragraph" w:customStyle="1" w:styleId="12B33D558ED74400B91A81571EF7826B">
    <w:name w:val="12B33D558ED74400B91A81571EF7826B"/>
  </w:style>
  <w:style w:type="paragraph" w:customStyle="1" w:styleId="79752E6137C042FFB1861E990CDDC48C">
    <w:name w:val="79752E6137C042FFB1861E990CDDC48C"/>
  </w:style>
  <w:style w:type="paragraph" w:customStyle="1" w:styleId="99634710B7AF4A9EB43857CAD3C586F2">
    <w:name w:val="99634710B7AF4A9EB43857CAD3C586F2"/>
  </w:style>
  <w:style w:type="paragraph" w:customStyle="1" w:styleId="0B84BD95920C49FABD2A924DA9E16644">
    <w:name w:val="0B84BD95920C49FABD2A924DA9E16644"/>
  </w:style>
  <w:style w:type="paragraph" w:customStyle="1" w:styleId="B75410ABA8854C489087D87C152A9E4E">
    <w:name w:val="B75410ABA8854C489087D87C152A9E4E"/>
  </w:style>
  <w:style w:type="paragraph" w:customStyle="1" w:styleId="65552C22111F4D3CAD5EE77203BE79BC">
    <w:name w:val="65552C22111F4D3CAD5EE77203BE79BC"/>
  </w:style>
  <w:style w:type="paragraph" w:customStyle="1" w:styleId="3BAA00A9A7E643CFB39D89CDF415C98B">
    <w:name w:val="3BAA00A9A7E643CFB39D89CDF415C98B"/>
  </w:style>
  <w:style w:type="paragraph" w:customStyle="1" w:styleId="AAFF8829DA314F338FD413E57136C486">
    <w:name w:val="AAFF8829DA314F338FD413E57136C486"/>
  </w:style>
  <w:style w:type="paragraph" w:customStyle="1" w:styleId="81853B3522C24519879F7BA5725039B8">
    <w:name w:val="81853B3522C24519879F7BA5725039B8"/>
  </w:style>
  <w:style w:type="paragraph" w:customStyle="1" w:styleId="BA374324BCBD42CC87EA0068AA5A40A5">
    <w:name w:val="BA374324BCBD42CC87EA0068AA5A40A5"/>
  </w:style>
  <w:style w:type="paragraph" w:customStyle="1" w:styleId="2ED3472C2E664645A13C0CF6E0C770E1">
    <w:name w:val="2ED3472C2E664645A13C0CF6E0C770E1"/>
  </w:style>
  <w:style w:type="paragraph" w:customStyle="1" w:styleId="055481D13CAF49ED989BB722B2FB296B">
    <w:name w:val="055481D13CAF49ED989BB722B2FB296B"/>
  </w:style>
  <w:style w:type="paragraph" w:customStyle="1" w:styleId="F9CD4E534F7B4F339C76B787B5AC3660">
    <w:name w:val="F9CD4E534F7B4F339C76B787B5AC3660"/>
  </w:style>
  <w:style w:type="paragraph" w:customStyle="1" w:styleId="030F2818156F4DAB8D8ACBBBFCD08DC4">
    <w:name w:val="030F2818156F4DAB8D8ACBBBFCD08DC4"/>
  </w:style>
  <w:style w:type="paragraph" w:customStyle="1" w:styleId="7C7B51037A654DF282F9C2F1E7BD39B2">
    <w:name w:val="7C7B51037A654DF282F9C2F1E7BD39B2"/>
  </w:style>
  <w:style w:type="paragraph" w:customStyle="1" w:styleId="A422048E764B474CA302BC78F4F82842">
    <w:name w:val="A422048E764B474CA302BC78F4F82842"/>
  </w:style>
  <w:style w:type="paragraph" w:customStyle="1" w:styleId="172706BB8CCD420F8B82AC3AE5C745F8">
    <w:name w:val="172706BB8CCD420F8B82AC3AE5C745F8"/>
  </w:style>
  <w:style w:type="paragraph" w:customStyle="1" w:styleId="619D85689D944CDF91F4302D71C57888">
    <w:name w:val="619D85689D944CDF91F4302D71C57888"/>
  </w:style>
  <w:style w:type="paragraph" w:customStyle="1" w:styleId="016DE453ABBC49F295CFF23CA278D55B">
    <w:name w:val="016DE453ABBC49F295CFF23CA278D55B"/>
  </w:style>
  <w:style w:type="paragraph" w:customStyle="1" w:styleId="D54B5CF9DEDB461DA6DC723AE9EF1FFB">
    <w:name w:val="D54B5CF9DEDB461DA6DC723AE9EF1FFB"/>
  </w:style>
  <w:style w:type="paragraph" w:customStyle="1" w:styleId="39F9574779284983B1EE90EB4E4D0383">
    <w:name w:val="39F9574779284983B1EE90EB4E4D0383"/>
  </w:style>
  <w:style w:type="paragraph" w:customStyle="1" w:styleId="5F75FC44045E4A1D9AE329DBDC835197">
    <w:name w:val="5F75FC44045E4A1D9AE329DBDC835197"/>
  </w:style>
  <w:style w:type="paragraph" w:customStyle="1" w:styleId="A18E122F0B8C471CACF591998BB1B001">
    <w:name w:val="A18E122F0B8C471CACF591998BB1B001"/>
  </w:style>
  <w:style w:type="paragraph" w:customStyle="1" w:styleId="1CDF939BB73D40ABB9E9CBDA6C059AB6">
    <w:name w:val="1CDF939BB73D40ABB9E9CBDA6C059AB6"/>
  </w:style>
  <w:style w:type="paragraph" w:customStyle="1" w:styleId="C579989106AB4698A8E701FA89A4BF8B">
    <w:name w:val="C579989106AB4698A8E701FA89A4BF8B"/>
  </w:style>
  <w:style w:type="paragraph" w:customStyle="1" w:styleId="6DB9F8FB8FBB462CBBDDC4BDCDA5C25E">
    <w:name w:val="6DB9F8FB8FBB462CBBDDC4BDCDA5C25E"/>
  </w:style>
  <w:style w:type="paragraph" w:customStyle="1" w:styleId="E71BFCD520FD4A22B712F7867887CE9C">
    <w:name w:val="E71BFCD520FD4A22B712F7867887CE9C"/>
  </w:style>
  <w:style w:type="paragraph" w:customStyle="1" w:styleId="F3AC2B7A938444D3B55ABEE04323DAA9">
    <w:name w:val="F3AC2B7A938444D3B55ABEE04323DAA9"/>
  </w:style>
  <w:style w:type="paragraph" w:customStyle="1" w:styleId="32014A8457DE43CE96D3B6BE9F11EB00">
    <w:name w:val="32014A8457DE43CE96D3B6BE9F11EB00"/>
  </w:style>
  <w:style w:type="paragraph" w:customStyle="1" w:styleId="473DF65F11F44A698D9A08F5F6A1874B">
    <w:name w:val="473DF65F11F44A698D9A08F5F6A1874B"/>
  </w:style>
  <w:style w:type="paragraph" w:customStyle="1" w:styleId="DE8BBAEFAAF3409CB96B0772DB1251CE">
    <w:name w:val="DE8BBAEFAAF3409CB96B0772DB1251CE"/>
  </w:style>
  <w:style w:type="paragraph" w:customStyle="1" w:styleId="45C59E3FD71D4DA3A52FD718EA14C050">
    <w:name w:val="45C59E3FD71D4DA3A52FD718EA14C050"/>
  </w:style>
  <w:style w:type="paragraph" w:customStyle="1" w:styleId="627F66DA2B81480C81708568F51C8544">
    <w:name w:val="627F66DA2B81480C81708568F51C8544"/>
  </w:style>
  <w:style w:type="paragraph" w:customStyle="1" w:styleId="A8DD39E0210E465AAFDDCAB4E8301F93">
    <w:name w:val="A8DD39E0210E465AAFDDCAB4E8301F93"/>
  </w:style>
  <w:style w:type="paragraph" w:customStyle="1" w:styleId="90D2017654824AC0B95F225BE0385BD5">
    <w:name w:val="90D2017654824AC0B95F225BE0385BD5"/>
  </w:style>
  <w:style w:type="paragraph" w:customStyle="1" w:styleId="D682AE16A29742E28B4A51470FC1BEDE">
    <w:name w:val="D682AE16A29742E28B4A51470FC1BEDE"/>
  </w:style>
  <w:style w:type="paragraph" w:customStyle="1" w:styleId="691159EAF7744C8992B39B4EC682A2D0">
    <w:name w:val="691159EAF7744C8992B39B4EC682A2D0"/>
  </w:style>
  <w:style w:type="paragraph" w:customStyle="1" w:styleId="F843BB904FAC465098EC4E51DE61DBB0">
    <w:name w:val="F843BB904FAC465098EC4E51DE61DBB0"/>
  </w:style>
  <w:style w:type="paragraph" w:customStyle="1" w:styleId="6475DB1706674523820441C1EA7B6533">
    <w:name w:val="6475DB1706674523820441C1EA7B6533"/>
  </w:style>
  <w:style w:type="paragraph" w:customStyle="1" w:styleId="D9CED502E9CC44CB984377F1F89442E0">
    <w:name w:val="D9CED502E9CC44CB984377F1F89442E0"/>
  </w:style>
  <w:style w:type="paragraph" w:customStyle="1" w:styleId="2EC56A63E63A4B8EB5A63AAD469C1D92">
    <w:name w:val="2EC56A63E63A4B8EB5A63AAD469C1D92"/>
  </w:style>
  <w:style w:type="paragraph" w:customStyle="1" w:styleId="4F06BD23CE444473BB3FCA026B6BEF01">
    <w:name w:val="4F06BD23CE444473BB3FCA026B6BEF01"/>
  </w:style>
  <w:style w:type="paragraph" w:customStyle="1" w:styleId="F5C8A491A90E4E6EADAF5DBC054AF6C4">
    <w:name w:val="F5C8A491A90E4E6EADAF5DBC054AF6C4"/>
  </w:style>
  <w:style w:type="paragraph" w:customStyle="1" w:styleId="2787B182AFDD46D086F6CF70BE16B2BC">
    <w:name w:val="2787B182AFDD46D086F6CF70BE16B2BC"/>
  </w:style>
  <w:style w:type="paragraph" w:customStyle="1" w:styleId="3C53A1CDED8147FDB1D4DA95715818BA">
    <w:name w:val="3C53A1CDED8147FDB1D4DA95715818BA"/>
  </w:style>
  <w:style w:type="paragraph" w:customStyle="1" w:styleId="1ACA6F6CC3D74B9089C3F0420C0BE0BD">
    <w:name w:val="1ACA6F6CC3D74B9089C3F0420C0BE0BD"/>
  </w:style>
  <w:style w:type="paragraph" w:customStyle="1" w:styleId="AA2F9CD14A9F4C17BD69E1728834E545">
    <w:name w:val="AA2F9CD14A9F4C17BD69E1728834E545"/>
  </w:style>
  <w:style w:type="paragraph" w:customStyle="1" w:styleId="D541892989A6464EA917B920E7FED058">
    <w:name w:val="D541892989A6464EA917B920E7FED058"/>
  </w:style>
  <w:style w:type="paragraph" w:customStyle="1" w:styleId="12A31D9FE5D04B27BD56688B100C16CA">
    <w:name w:val="12A31D9FE5D04B27BD56688B100C16CA"/>
  </w:style>
  <w:style w:type="paragraph" w:customStyle="1" w:styleId="FC58E6EB379A441A89A3F32C78D2E1C0">
    <w:name w:val="FC58E6EB379A441A89A3F32C78D2E1C0"/>
  </w:style>
  <w:style w:type="paragraph" w:customStyle="1" w:styleId="F82049DED0B04C8083182E380FF32151">
    <w:name w:val="F82049DED0B04C8083182E380FF32151"/>
  </w:style>
  <w:style w:type="paragraph" w:customStyle="1" w:styleId="19F0BDE24ABC417D8ADC3713D0AA4CD0">
    <w:name w:val="19F0BDE24ABC417D8ADC3713D0AA4CD0"/>
  </w:style>
  <w:style w:type="paragraph" w:customStyle="1" w:styleId="67A71C5E73854570A2F404ECE3C016D5">
    <w:name w:val="67A71C5E73854570A2F404ECE3C016D5"/>
  </w:style>
  <w:style w:type="paragraph" w:customStyle="1" w:styleId="3A10EBC318804527B6872D1445408510">
    <w:name w:val="3A10EBC318804527B6872D1445408510"/>
  </w:style>
  <w:style w:type="paragraph" w:customStyle="1" w:styleId="1FAC1A4C4E924DF6AD17A42CF9EEA234">
    <w:name w:val="1FAC1A4C4E924DF6AD17A42CF9EEA234"/>
  </w:style>
  <w:style w:type="paragraph" w:customStyle="1" w:styleId="0D70AD21AF474311B5E8DD11F0FDA586">
    <w:name w:val="0D70AD21AF474311B5E8DD11F0FDA586"/>
  </w:style>
  <w:style w:type="paragraph" w:customStyle="1" w:styleId="55AF431375AA4952862C0C52140B53A7">
    <w:name w:val="55AF431375AA4952862C0C52140B53A7"/>
  </w:style>
  <w:style w:type="paragraph" w:customStyle="1" w:styleId="EA043DBFDAD34889BEBA007EDE7472CF">
    <w:name w:val="EA043DBFDAD34889BEBA007EDE7472CF"/>
  </w:style>
  <w:style w:type="paragraph" w:customStyle="1" w:styleId="A1C09BB62AD445F68E4E0DE68CDA07D9">
    <w:name w:val="A1C09BB62AD445F68E4E0DE68CDA07D9"/>
  </w:style>
  <w:style w:type="paragraph" w:customStyle="1" w:styleId="F4C39747A9B94C36A87244926F1AF45F">
    <w:name w:val="F4C39747A9B94C36A87244926F1AF45F"/>
  </w:style>
  <w:style w:type="paragraph" w:customStyle="1" w:styleId="24E241B3C36A40DFA1D93E7C0885C635">
    <w:name w:val="24E241B3C36A40DFA1D93E7C0885C635"/>
  </w:style>
  <w:style w:type="paragraph" w:customStyle="1" w:styleId="9843DB55561E4D65AF848F5E5091BD80">
    <w:name w:val="9843DB55561E4D65AF848F5E5091BD80"/>
  </w:style>
  <w:style w:type="paragraph" w:customStyle="1" w:styleId="0C44312D075B4948A84CE65AC099E872">
    <w:name w:val="0C44312D075B4948A84CE65AC099E872"/>
  </w:style>
  <w:style w:type="paragraph" w:customStyle="1" w:styleId="D0609A024CC3469DBA1245255C5164A3">
    <w:name w:val="D0609A024CC3469DBA1245255C5164A3"/>
  </w:style>
  <w:style w:type="paragraph" w:customStyle="1" w:styleId="82CE9985FC5B408588FBB9509183F1F6">
    <w:name w:val="82CE9985FC5B408588FBB9509183F1F6"/>
  </w:style>
  <w:style w:type="paragraph" w:customStyle="1" w:styleId="2D544EA2CA3D4884B4EE8B2E02D3DFF9">
    <w:name w:val="2D544EA2CA3D4884B4EE8B2E02D3DFF9"/>
  </w:style>
  <w:style w:type="paragraph" w:customStyle="1" w:styleId="B434BF861B444F719A307E116B1E5EA9">
    <w:name w:val="B434BF861B444F719A307E116B1E5EA9"/>
  </w:style>
  <w:style w:type="paragraph" w:customStyle="1" w:styleId="B67164EAD78C4AEF8724E0F95C3D89BE">
    <w:name w:val="B67164EAD78C4AEF8724E0F95C3D89BE"/>
  </w:style>
  <w:style w:type="paragraph" w:customStyle="1" w:styleId="B2A692D6AE804ABA839A5F2597D48CA8">
    <w:name w:val="B2A692D6AE804ABA839A5F2597D48CA8"/>
  </w:style>
  <w:style w:type="paragraph" w:customStyle="1" w:styleId="51C265FD0D014EC09476A82A31C85CF6">
    <w:name w:val="51C265FD0D014EC09476A82A31C85CF6"/>
  </w:style>
  <w:style w:type="paragraph" w:customStyle="1" w:styleId="55471E626D53411C8B7B67DFD567062C">
    <w:name w:val="55471E626D53411C8B7B67DFD567062C"/>
  </w:style>
  <w:style w:type="paragraph" w:customStyle="1" w:styleId="6493E6768C4F4217A419871CC0864177">
    <w:name w:val="6493E6768C4F4217A419871CC0864177"/>
  </w:style>
  <w:style w:type="paragraph" w:customStyle="1" w:styleId="0AAE37EF6D05424FA0DE923B37C3D121">
    <w:name w:val="0AAE37EF6D05424FA0DE923B37C3D121"/>
  </w:style>
  <w:style w:type="paragraph" w:customStyle="1" w:styleId="D7CDC05C13274195BAE53756613EA394">
    <w:name w:val="D7CDC05C13274195BAE53756613EA394"/>
  </w:style>
  <w:style w:type="paragraph" w:customStyle="1" w:styleId="97CFA14025B441599DB1240EF921A019">
    <w:name w:val="97CFA14025B441599DB1240EF921A019"/>
  </w:style>
  <w:style w:type="paragraph" w:customStyle="1" w:styleId="05A5D534713E4268BB8FF4DB3CA47897">
    <w:name w:val="05A5D534713E4268BB8FF4DB3CA47897"/>
  </w:style>
  <w:style w:type="paragraph" w:customStyle="1" w:styleId="E1D5FA081C954C4897EC9956EA20387D">
    <w:name w:val="E1D5FA081C954C4897EC9956EA20387D"/>
  </w:style>
  <w:style w:type="paragraph" w:customStyle="1" w:styleId="5194A7BAF65849F7B95B172B12C77162">
    <w:name w:val="5194A7BAF65849F7B95B172B12C77162"/>
  </w:style>
  <w:style w:type="paragraph" w:customStyle="1" w:styleId="A2A825C4C1624F2BA2A6EE22499282E8">
    <w:name w:val="A2A825C4C1624F2BA2A6EE22499282E8"/>
  </w:style>
  <w:style w:type="paragraph" w:customStyle="1" w:styleId="C3C28D876BDB426E927B81BD36093DF6">
    <w:name w:val="C3C28D876BDB426E927B81BD36093DF6"/>
  </w:style>
  <w:style w:type="paragraph" w:customStyle="1" w:styleId="A40230288E9A47329AAF0FFDF03EBD41">
    <w:name w:val="A40230288E9A47329AAF0FFDF03EBD41"/>
  </w:style>
  <w:style w:type="paragraph" w:customStyle="1" w:styleId="39A75534939A441CBD4BB70B3F54BA7F">
    <w:name w:val="39A75534939A441CBD4BB70B3F54BA7F"/>
  </w:style>
  <w:style w:type="paragraph" w:customStyle="1" w:styleId="DEB5AC0BECBE40BF886220BF5526F0B8">
    <w:name w:val="DEB5AC0BECBE40BF886220BF5526F0B8"/>
  </w:style>
  <w:style w:type="paragraph" w:customStyle="1" w:styleId="0490AD5A44024DD88DCB5D04ACAFCD13">
    <w:name w:val="0490AD5A44024DD88DCB5D04ACAFCD13"/>
  </w:style>
  <w:style w:type="paragraph" w:customStyle="1" w:styleId="0EB9DAD8BF8F4EE7B5570502D444CB5E">
    <w:name w:val="0EB9DAD8BF8F4EE7B5570502D444CB5E"/>
  </w:style>
  <w:style w:type="paragraph" w:customStyle="1" w:styleId="6E54F92309814600B73063B99CE81A77">
    <w:name w:val="6E54F92309814600B73063B99CE81A77"/>
  </w:style>
  <w:style w:type="paragraph" w:customStyle="1" w:styleId="030E64E21E85442BBC4B5433015CB8FE">
    <w:name w:val="030E64E21E85442BBC4B5433015CB8FE"/>
  </w:style>
  <w:style w:type="paragraph" w:customStyle="1" w:styleId="C2BEAB1259F84C57A42C434E0342E824">
    <w:name w:val="C2BEAB1259F84C57A42C434E0342E824"/>
  </w:style>
  <w:style w:type="paragraph" w:customStyle="1" w:styleId="F54C19E9453046708E0BA5F80377157A">
    <w:name w:val="F54C19E9453046708E0BA5F80377157A"/>
  </w:style>
  <w:style w:type="paragraph" w:customStyle="1" w:styleId="EE52B01821F34BDB880D627B652EAF30">
    <w:name w:val="EE52B01821F34BDB880D627B652EAF30"/>
  </w:style>
  <w:style w:type="paragraph" w:customStyle="1" w:styleId="32DF2E400BFE40709E1922E85B976442">
    <w:name w:val="32DF2E400BFE40709E1922E85B976442"/>
  </w:style>
  <w:style w:type="paragraph" w:customStyle="1" w:styleId="5AF1805E244B458CA2B995790E59C487">
    <w:name w:val="5AF1805E244B458CA2B995790E59C487"/>
  </w:style>
  <w:style w:type="paragraph" w:customStyle="1" w:styleId="03F7D7A38B7C404F9E55D28FDF5E689E">
    <w:name w:val="03F7D7A38B7C404F9E55D28FDF5E689E"/>
  </w:style>
  <w:style w:type="paragraph" w:customStyle="1" w:styleId="8BE5ADB596C646438A877DE7C16CB6FE">
    <w:name w:val="8BE5ADB596C646438A877DE7C16CB6FE"/>
  </w:style>
  <w:style w:type="paragraph" w:customStyle="1" w:styleId="55FE584E23EC4713AEB8DB1BBD868913">
    <w:name w:val="55FE584E23EC4713AEB8DB1BBD868913"/>
  </w:style>
  <w:style w:type="paragraph" w:customStyle="1" w:styleId="D43F8D2D2492495189C1B34A54456753">
    <w:name w:val="D43F8D2D2492495189C1B34A54456753"/>
  </w:style>
  <w:style w:type="paragraph" w:customStyle="1" w:styleId="B69E94287079433BA142FA4F97C89357">
    <w:name w:val="B69E94287079433BA142FA4F97C89357"/>
  </w:style>
  <w:style w:type="paragraph" w:customStyle="1" w:styleId="774070020B4445F389A32CD9E16DC538">
    <w:name w:val="774070020B4445F389A32CD9E16DC538"/>
  </w:style>
  <w:style w:type="paragraph" w:customStyle="1" w:styleId="1FEE1058758844DCB269D23D50A334AD">
    <w:name w:val="1FEE1058758844DCB269D23D50A334AD"/>
  </w:style>
  <w:style w:type="paragraph" w:customStyle="1" w:styleId="11DB878878EA4B899CE7F2A97997FAC4">
    <w:name w:val="11DB878878EA4B899CE7F2A97997FAC4"/>
  </w:style>
  <w:style w:type="paragraph" w:customStyle="1" w:styleId="FBE0B95D221C465CBB25BBF3FBB787D3">
    <w:name w:val="FBE0B95D221C465CBB25BBF3FBB787D3"/>
  </w:style>
  <w:style w:type="paragraph" w:customStyle="1" w:styleId="48509FC828FB40F09A50CB143901BA56">
    <w:name w:val="48509FC828FB40F09A50CB143901BA56"/>
  </w:style>
  <w:style w:type="paragraph" w:customStyle="1" w:styleId="5A128C5481814CCAA89904EE83D304B1">
    <w:name w:val="5A128C5481814CCAA89904EE83D304B1"/>
  </w:style>
  <w:style w:type="paragraph" w:customStyle="1" w:styleId="213977DD54764B1A9A92041475E4A5CF">
    <w:name w:val="213977DD54764B1A9A92041475E4A5CF"/>
  </w:style>
  <w:style w:type="paragraph" w:customStyle="1" w:styleId="00880A16EF2A4808A143FCDD42DA7CC6">
    <w:name w:val="00880A16EF2A4808A143FCDD42DA7CC6"/>
  </w:style>
  <w:style w:type="paragraph" w:customStyle="1" w:styleId="78687A141D0346A796D47954CAEB74F9">
    <w:name w:val="78687A141D0346A796D47954CAEB74F9"/>
  </w:style>
  <w:style w:type="paragraph" w:customStyle="1" w:styleId="B6B13F9763F0414D8F14FE5F74643610">
    <w:name w:val="B6B13F9763F0414D8F14FE5F74643610"/>
  </w:style>
  <w:style w:type="paragraph" w:customStyle="1" w:styleId="F1B81452D9C64C939EA8AC733FC7D466">
    <w:name w:val="F1B81452D9C64C939EA8AC733FC7D466"/>
  </w:style>
  <w:style w:type="paragraph" w:customStyle="1" w:styleId="E47D3B45FFAB40DFB737DF45AB0029CF">
    <w:name w:val="E47D3B45FFAB40DFB737DF45AB0029CF"/>
  </w:style>
  <w:style w:type="paragraph" w:customStyle="1" w:styleId="17D02291A6A240EDA9B238C196B94A05">
    <w:name w:val="17D02291A6A240EDA9B238C196B94A05"/>
  </w:style>
  <w:style w:type="paragraph" w:customStyle="1" w:styleId="BE66BB0C9762419DBA58744791BBDD5D">
    <w:name w:val="BE66BB0C9762419DBA58744791BBDD5D"/>
  </w:style>
  <w:style w:type="paragraph" w:customStyle="1" w:styleId="1F3F439F77CC42C0ADBF6CD4B5CD0EA3">
    <w:name w:val="1F3F439F77CC42C0ADBF6CD4B5CD0EA3"/>
  </w:style>
  <w:style w:type="paragraph" w:customStyle="1" w:styleId="F25138FDF29848E5B05D465F93F93817">
    <w:name w:val="F25138FDF29848E5B05D465F93F93817"/>
  </w:style>
  <w:style w:type="paragraph" w:customStyle="1" w:styleId="691A4A44F06D4C25991CAB74B7E69250">
    <w:name w:val="691A4A44F06D4C25991CAB74B7E69250"/>
  </w:style>
  <w:style w:type="paragraph" w:customStyle="1" w:styleId="19CFBE14AB4F419DB728A976BCE233F1">
    <w:name w:val="19CFBE14AB4F419DB728A976BCE233F1"/>
  </w:style>
  <w:style w:type="paragraph" w:customStyle="1" w:styleId="6BD526A52ADB4B0AAE60243719D32092">
    <w:name w:val="6BD526A52ADB4B0AAE60243719D32092"/>
  </w:style>
  <w:style w:type="paragraph" w:customStyle="1" w:styleId="379F7E16C21C4668AB0C4F3455949158">
    <w:name w:val="379F7E16C21C4668AB0C4F3455949158"/>
  </w:style>
  <w:style w:type="paragraph" w:customStyle="1" w:styleId="7AF2D93AE53449DEBD85DA3BEFC45015">
    <w:name w:val="7AF2D93AE53449DEBD85DA3BEFC45015"/>
  </w:style>
  <w:style w:type="paragraph" w:customStyle="1" w:styleId="9D66EA43748C4B379CBA6EF60145E9A0">
    <w:name w:val="9D66EA43748C4B379CBA6EF60145E9A0"/>
  </w:style>
  <w:style w:type="paragraph" w:customStyle="1" w:styleId="D88ABAE88233450DA42ACC5865A51933">
    <w:name w:val="D88ABAE88233450DA42ACC5865A51933"/>
  </w:style>
  <w:style w:type="paragraph" w:customStyle="1" w:styleId="7630680293FA4124ABFC70A1FF3056D7">
    <w:name w:val="7630680293FA4124ABFC70A1FF3056D7"/>
  </w:style>
  <w:style w:type="paragraph" w:customStyle="1" w:styleId="28CF0EB017F544F59758ED5767C1C903">
    <w:name w:val="28CF0EB017F544F59758ED5767C1C903"/>
  </w:style>
  <w:style w:type="paragraph" w:customStyle="1" w:styleId="3CF4F9D4C54846BE9496C7CAE3D93E60">
    <w:name w:val="3CF4F9D4C54846BE9496C7CAE3D93E60"/>
  </w:style>
  <w:style w:type="paragraph" w:customStyle="1" w:styleId="C85B83CFBE31444388840E2B6177D619">
    <w:name w:val="C85B83CFBE31444388840E2B6177D619"/>
  </w:style>
  <w:style w:type="paragraph" w:customStyle="1" w:styleId="0985D5DE0E534632BEDD3FED872916D4">
    <w:name w:val="0985D5DE0E534632BEDD3FED872916D4"/>
  </w:style>
  <w:style w:type="paragraph" w:customStyle="1" w:styleId="672B99E68880432AB5821B7607278971">
    <w:name w:val="672B99E68880432AB5821B7607278971"/>
  </w:style>
  <w:style w:type="paragraph" w:customStyle="1" w:styleId="983AC84838D64E9A84FF49F042B084E5">
    <w:name w:val="983AC84838D64E9A84FF49F042B084E5"/>
  </w:style>
  <w:style w:type="paragraph" w:customStyle="1" w:styleId="286641FFE06B440C928A63F67314CF8F">
    <w:name w:val="286641FFE06B440C928A63F67314CF8F"/>
  </w:style>
  <w:style w:type="paragraph" w:customStyle="1" w:styleId="1F3CB7656DF64CA4928327A76B79FEFD">
    <w:name w:val="1F3CB7656DF64CA4928327A76B79FEFD"/>
  </w:style>
  <w:style w:type="paragraph" w:customStyle="1" w:styleId="EE85F371757645C9BBEF48B6CDE00F6F">
    <w:name w:val="EE85F371757645C9BBEF48B6CDE00F6F"/>
  </w:style>
  <w:style w:type="paragraph" w:customStyle="1" w:styleId="C0BBC07192C14D12BA9A3DFC6811984A">
    <w:name w:val="C0BBC07192C14D12BA9A3DFC6811984A"/>
  </w:style>
  <w:style w:type="paragraph" w:customStyle="1" w:styleId="29E279752ADA4EC7B87D5F3EDE5E1148">
    <w:name w:val="29E279752ADA4EC7B87D5F3EDE5E1148"/>
  </w:style>
  <w:style w:type="paragraph" w:customStyle="1" w:styleId="7DE87A0A027F45E6AAE8853D85647F5D">
    <w:name w:val="7DE87A0A027F45E6AAE8853D85647F5D"/>
  </w:style>
  <w:style w:type="paragraph" w:customStyle="1" w:styleId="13EBF3B32A944452B97FE424C8DCB8A3">
    <w:name w:val="13EBF3B32A944452B97FE424C8DCB8A3"/>
  </w:style>
  <w:style w:type="paragraph" w:customStyle="1" w:styleId="C4C22B38A6DF40399B86AE6967204C47">
    <w:name w:val="C4C22B38A6DF40399B86AE6967204C47"/>
  </w:style>
  <w:style w:type="paragraph" w:customStyle="1" w:styleId="370C160ABD564A949B7D1CFB3DB6221E">
    <w:name w:val="370C160ABD564A949B7D1CFB3DB6221E"/>
  </w:style>
  <w:style w:type="paragraph" w:customStyle="1" w:styleId="888DA4C671864FD09DC643C97D490627">
    <w:name w:val="888DA4C671864FD09DC643C97D490627"/>
  </w:style>
  <w:style w:type="paragraph" w:customStyle="1" w:styleId="92033D69947645C4A2CAFDE40C946645">
    <w:name w:val="92033D69947645C4A2CAFDE40C946645"/>
  </w:style>
  <w:style w:type="paragraph" w:customStyle="1" w:styleId="FB10AD7E4772480F987ED2E05AF29AE1">
    <w:name w:val="FB10AD7E4772480F987ED2E05AF29AE1"/>
  </w:style>
  <w:style w:type="paragraph" w:customStyle="1" w:styleId="CA42CA9814AA4648B2EA76AF6983810D">
    <w:name w:val="CA42CA9814AA4648B2EA76AF6983810D"/>
  </w:style>
  <w:style w:type="paragraph" w:customStyle="1" w:styleId="E5CAC2FEFEBC4F9488C65B71983578FD">
    <w:name w:val="E5CAC2FEFEBC4F9488C65B71983578FD"/>
  </w:style>
  <w:style w:type="paragraph" w:customStyle="1" w:styleId="8CBF64410ECD498CAA2F14B41352C99C">
    <w:name w:val="8CBF64410ECD498CAA2F14B41352C99C"/>
  </w:style>
  <w:style w:type="paragraph" w:customStyle="1" w:styleId="45B506EEFB444EC595F2C95D3563FB89">
    <w:name w:val="45B506EEFB444EC595F2C95D3563FB89"/>
  </w:style>
  <w:style w:type="paragraph" w:customStyle="1" w:styleId="6CD5CF197D0A47BDA2A6F1B66E4D2D35">
    <w:name w:val="6CD5CF197D0A47BDA2A6F1B66E4D2D35"/>
  </w:style>
  <w:style w:type="paragraph" w:customStyle="1" w:styleId="64B2100622934C72B83C9012D9DA2B6B">
    <w:name w:val="64B2100622934C72B83C9012D9DA2B6B"/>
  </w:style>
  <w:style w:type="paragraph" w:customStyle="1" w:styleId="5CCBB967C92E472997C2775085A89360">
    <w:name w:val="5CCBB967C92E472997C2775085A89360"/>
  </w:style>
  <w:style w:type="paragraph" w:customStyle="1" w:styleId="C9AF674537F54872AD87259A26E1EF6B">
    <w:name w:val="C9AF674537F54872AD87259A26E1EF6B"/>
  </w:style>
  <w:style w:type="paragraph" w:customStyle="1" w:styleId="BD2BECC673004B45908225586D371FD9">
    <w:name w:val="BD2BECC673004B45908225586D371FD9"/>
  </w:style>
  <w:style w:type="paragraph" w:customStyle="1" w:styleId="7E7347F562D44EDEB3916EFCBC1FCA0B">
    <w:name w:val="7E7347F562D44EDEB3916EFCBC1FCA0B"/>
  </w:style>
  <w:style w:type="paragraph" w:customStyle="1" w:styleId="8B28D952C3A14F989836D75DA02F9D29">
    <w:name w:val="8B28D952C3A14F989836D75DA02F9D29"/>
  </w:style>
  <w:style w:type="paragraph" w:customStyle="1" w:styleId="44ABC206099A4494B793BC3A336C18B4">
    <w:name w:val="44ABC206099A4494B793BC3A336C18B4"/>
  </w:style>
  <w:style w:type="paragraph" w:customStyle="1" w:styleId="DD93B05D59F548E18E625949ECBBD6CD">
    <w:name w:val="DD93B05D59F548E18E625949ECBBD6CD"/>
  </w:style>
  <w:style w:type="paragraph" w:customStyle="1" w:styleId="A70157B8B0DC49D09E596FCCA5A35AA3">
    <w:name w:val="A70157B8B0DC49D09E596FCCA5A35AA3"/>
  </w:style>
  <w:style w:type="paragraph" w:customStyle="1" w:styleId="10BF46AB30B84B7AAE59C8ADAA6DD5C2">
    <w:name w:val="10BF46AB30B84B7AAE59C8ADAA6DD5C2"/>
  </w:style>
  <w:style w:type="paragraph" w:customStyle="1" w:styleId="E08CD0348F2D47A4A498C613B5882027">
    <w:name w:val="E08CD0348F2D47A4A498C613B5882027"/>
  </w:style>
  <w:style w:type="paragraph" w:customStyle="1" w:styleId="47F747107E934921BDDE7D07AB00B41E">
    <w:name w:val="47F747107E934921BDDE7D07AB00B41E"/>
  </w:style>
  <w:style w:type="paragraph" w:customStyle="1" w:styleId="32EEFD70D65940A0961FBD408224D4CF">
    <w:name w:val="32EEFD70D65940A0961FBD408224D4CF"/>
  </w:style>
  <w:style w:type="paragraph" w:customStyle="1" w:styleId="1CC38284D724481699CC99E7F5CDEF1A">
    <w:name w:val="1CC38284D724481699CC99E7F5CDEF1A"/>
  </w:style>
  <w:style w:type="paragraph" w:customStyle="1" w:styleId="1DBB4F93C9E648AE8047DE1E58503C76">
    <w:name w:val="1DBB4F93C9E648AE8047DE1E58503C76"/>
  </w:style>
  <w:style w:type="paragraph" w:customStyle="1" w:styleId="C8BFBBE54C914EC0AC26A2AA6A70613D">
    <w:name w:val="C8BFBBE54C914EC0AC26A2AA6A70613D"/>
  </w:style>
  <w:style w:type="paragraph" w:customStyle="1" w:styleId="DFF0C51B7A714F94B600EB6C2B631C1F">
    <w:name w:val="DFF0C51B7A714F94B600EB6C2B631C1F"/>
  </w:style>
  <w:style w:type="paragraph" w:customStyle="1" w:styleId="FA58699893E34C0F9BC8AEB90BF640EC">
    <w:name w:val="FA58699893E34C0F9BC8AEB90BF640EC"/>
  </w:style>
  <w:style w:type="paragraph" w:customStyle="1" w:styleId="4412040F74CC4F6CA133948570E4AD75">
    <w:name w:val="4412040F74CC4F6CA133948570E4AD75"/>
  </w:style>
  <w:style w:type="paragraph" w:customStyle="1" w:styleId="5BD6F4ACCBAB4E4BBBDD52776CA6B5F8">
    <w:name w:val="5BD6F4ACCBAB4E4BBBDD52776CA6B5F8"/>
  </w:style>
  <w:style w:type="paragraph" w:customStyle="1" w:styleId="94D4AE4362044CFB8DD0C3B38CBB29CD">
    <w:name w:val="94D4AE4362044CFB8DD0C3B38CBB29CD"/>
  </w:style>
  <w:style w:type="paragraph" w:customStyle="1" w:styleId="BF1E6982DADC4162982E9362EEB723B9">
    <w:name w:val="BF1E6982DADC4162982E9362EEB723B9"/>
  </w:style>
  <w:style w:type="paragraph" w:customStyle="1" w:styleId="4E291D7B937E4FAF8E7C05EE21E75467">
    <w:name w:val="4E291D7B937E4FAF8E7C05EE21E75467"/>
  </w:style>
  <w:style w:type="paragraph" w:customStyle="1" w:styleId="A6E23206B25B4FC5B3F1A3072F1E3A84">
    <w:name w:val="A6E23206B25B4FC5B3F1A3072F1E3A84"/>
  </w:style>
  <w:style w:type="paragraph" w:customStyle="1" w:styleId="5371BF66EEC24354902F30157E101FB6">
    <w:name w:val="5371BF66EEC24354902F30157E101FB6"/>
  </w:style>
  <w:style w:type="paragraph" w:customStyle="1" w:styleId="1A8D8CD431DF475C8A49A1778DAA3332">
    <w:name w:val="1A8D8CD431DF475C8A49A1778DAA3332"/>
  </w:style>
  <w:style w:type="paragraph" w:customStyle="1" w:styleId="9364CB3A42704B4EB0FEE881C9AE4149">
    <w:name w:val="9364CB3A42704B4EB0FEE881C9AE4149"/>
  </w:style>
  <w:style w:type="paragraph" w:customStyle="1" w:styleId="BC85E4DA54E6440CA7BC339AFB1FAC11">
    <w:name w:val="BC85E4DA54E6440CA7BC339AFB1FAC11"/>
  </w:style>
  <w:style w:type="paragraph" w:customStyle="1" w:styleId="8E717829EF644FDF8197B0526877E117">
    <w:name w:val="8E717829EF644FDF8197B0526877E117"/>
  </w:style>
  <w:style w:type="paragraph" w:customStyle="1" w:styleId="9F21F332714249B48CDFBD737E6DEDF8">
    <w:name w:val="9F21F332714249B48CDFBD737E6DEDF8"/>
  </w:style>
  <w:style w:type="paragraph" w:customStyle="1" w:styleId="F0C0784470F54F0590E21514601AC8D4">
    <w:name w:val="F0C0784470F54F0590E21514601AC8D4"/>
  </w:style>
  <w:style w:type="paragraph" w:customStyle="1" w:styleId="DDAA8C6912A94A8FBB4D1960248BE059">
    <w:name w:val="DDAA8C6912A94A8FBB4D1960248BE059"/>
  </w:style>
  <w:style w:type="paragraph" w:customStyle="1" w:styleId="590342B80B7D45ADA665D51F2F10E674">
    <w:name w:val="590342B80B7D45ADA665D51F2F10E674"/>
  </w:style>
  <w:style w:type="paragraph" w:customStyle="1" w:styleId="84A8AA1CF7DF4070926B25161CE1128F">
    <w:name w:val="84A8AA1CF7DF4070926B25161CE1128F"/>
  </w:style>
  <w:style w:type="paragraph" w:customStyle="1" w:styleId="52D54B4FCED046F1B9E692B17FFCF66C">
    <w:name w:val="52D54B4FCED046F1B9E692B17FFCF66C"/>
  </w:style>
  <w:style w:type="paragraph" w:customStyle="1" w:styleId="D4DC24529D1F40059E186F1C7F4D8E4C">
    <w:name w:val="D4DC24529D1F40059E186F1C7F4D8E4C"/>
  </w:style>
  <w:style w:type="paragraph" w:customStyle="1" w:styleId="0AAB19319B304AD8BEE4E7F5B9031D06">
    <w:name w:val="0AAB19319B304AD8BEE4E7F5B9031D06"/>
  </w:style>
  <w:style w:type="paragraph" w:customStyle="1" w:styleId="948C098A786D4A99A06DC04DBBA6D2F7">
    <w:name w:val="948C098A786D4A99A06DC04DBBA6D2F7"/>
  </w:style>
  <w:style w:type="paragraph" w:customStyle="1" w:styleId="615240F8DB524A96B7A533A8409AFB6A">
    <w:name w:val="615240F8DB524A96B7A533A8409AFB6A"/>
  </w:style>
  <w:style w:type="paragraph" w:customStyle="1" w:styleId="658F20BBA4B44AC6A07FDA0D99D39080">
    <w:name w:val="658F20BBA4B44AC6A07FDA0D99D39080"/>
  </w:style>
  <w:style w:type="paragraph" w:customStyle="1" w:styleId="ED1E18E63CEF42938079D3585DB04072">
    <w:name w:val="ED1E18E63CEF42938079D3585DB04072"/>
  </w:style>
  <w:style w:type="paragraph" w:customStyle="1" w:styleId="766E3432931A4101BDF89D15338620D0">
    <w:name w:val="766E3432931A4101BDF89D15338620D0"/>
  </w:style>
  <w:style w:type="paragraph" w:customStyle="1" w:styleId="4C95F2150C264D18AD47773C83B1D8FB">
    <w:name w:val="4C95F2150C264D18AD47773C83B1D8FB"/>
  </w:style>
  <w:style w:type="paragraph" w:customStyle="1" w:styleId="B4153ADA47184BF4AB89899E2BCF8846">
    <w:name w:val="B4153ADA47184BF4AB89899E2BCF8846"/>
  </w:style>
  <w:style w:type="paragraph" w:customStyle="1" w:styleId="62EAB0B9332649B7951426339F8E0A3D">
    <w:name w:val="62EAB0B9332649B7951426339F8E0A3D"/>
  </w:style>
  <w:style w:type="paragraph" w:customStyle="1" w:styleId="D762E4DF53974310A32FF1DE6ACB4714">
    <w:name w:val="D762E4DF53974310A32FF1DE6ACB4714"/>
  </w:style>
  <w:style w:type="paragraph" w:customStyle="1" w:styleId="EFBFC0EAFCD74FEEB56F988ED5A22557">
    <w:name w:val="EFBFC0EAFCD74FEEB56F988ED5A22557"/>
  </w:style>
  <w:style w:type="paragraph" w:customStyle="1" w:styleId="EDE1D606192C47FF8451DC28B2B147A4">
    <w:name w:val="EDE1D606192C47FF8451DC28B2B147A4"/>
  </w:style>
  <w:style w:type="paragraph" w:customStyle="1" w:styleId="06F02ADE40704F58954043682A3C79B4">
    <w:name w:val="06F02ADE40704F58954043682A3C79B4"/>
  </w:style>
  <w:style w:type="paragraph" w:customStyle="1" w:styleId="FDB5BA51AE444834ADA0D2A14B184087">
    <w:name w:val="FDB5BA51AE444834ADA0D2A14B184087"/>
  </w:style>
  <w:style w:type="paragraph" w:customStyle="1" w:styleId="EC11CCE15BA1479BB260E6D24EEC9AC9">
    <w:name w:val="EC11CCE15BA1479BB260E6D24EEC9AC9"/>
  </w:style>
  <w:style w:type="paragraph" w:customStyle="1" w:styleId="405C824666A04885A5C0D190F4F3D4A1">
    <w:name w:val="405C824666A04885A5C0D190F4F3D4A1"/>
  </w:style>
  <w:style w:type="paragraph" w:customStyle="1" w:styleId="F48DCD31D3C34ADC92CCF37EF92AF67D">
    <w:name w:val="F48DCD31D3C34ADC92CCF37EF92AF67D"/>
  </w:style>
  <w:style w:type="paragraph" w:customStyle="1" w:styleId="4073131D98B144379606F015706238B6">
    <w:name w:val="4073131D98B144379606F015706238B6"/>
  </w:style>
  <w:style w:type="paragraph" w:customStyle="1" w:styleId="B14284233FDA48AD919432EA520E31EA">
    <w:name w:val="B14284233FDA48AD919432EA520E31EA"/>
  </w:style>
  <w:style w:type="paragraph" w:customStyle="1" w:styleId="FAC7D87610544803A832705443F4D4C1">
    <w:name w:val="FAC7D87610544803A832705443F4D4C1"/>
  </w:style>
  <w:style w:type="paragraph" w:customStyle="1" w:styleId="E0374A699DD040F289C55D6AA1D8F28D">
    <w:name w:val="E0374A699DD040F289C55D6AA1D8F28D"/>
  </w:style>
  <w:style w:type="paragraph" w:customStyle="1" w:styleId="EA2BEE22E6904C39BDBABD8BE321A319">
    <w:name w:val="EA2BEE22E6904C39BDBABD8BE321A319"/>
  </w:style>
  <w:style w:type="paragraph" w:customStyle="1" w:styleId="A07ED306FE0F43DA8290BCF83C433755">
    <w:name w:val="A07ED306FE0F43DA8290BCF83C433755"/>
  </w:style>
  <w:style w:type="paragraph" w:customStyle="1" w:styleId="A02BFCAAD203446FAABBB95D914C85C4">
    <w:name w:val="A02BFCAAD203446FAABBB95D914C85C4"/>
  </w:style>
  <w:style w:type="paragraph" w:customStyle="1" w:styleId="28102E15AE5D47469C88F73AFF20E4AE">
    <w:name w:val="28102E15AE5D47469C88F73AFF20E4AE"/>
  </w:style>
  <w:style w:type="paragraph" w:customStyle="1" w:styleId="5213B3E253644A5B9B984233D1B62BA0">
    <w:name w:val="5213B3E253644A5B9B984233D1B62BA0"/>
  </w:style>
  <w:style w:type="paragraph" w:customStyle="1" w:styleId="54A6A21AB4764064940DD008F889B7B9">
    <w:name w:val="54A6A21AB4764064940DD008F889B7B9"/>
  </w:style>
  <w:style w:type="paragraph" w:customStyle="1" w:styleId="C419634231E14EC698C36A89FDD36F0F">
    <w:name w:val="C419634231E14EC698C36A89FDD36F0F"/>
  </w:style>
  <w:style w:type="paragraph" w:customStyle="1" w:styleId="0985837A9D434FB2B89C6534845F8DFA">
    <w:name w:val="0985837A9D434FB2B89C6534845F8DFA"/>
  </w:style>
  <w:style w:type="paragraph" w:customStyle="1" w:styleId="EAFCBBAB6C7348D8A727997DA79BACC4">
    <w:name w:val="EAFCBBAB6C7348D8A727997DA79BACC4"/>
  </w:style>
  <w:style w:type="paragraph" w:customStyle="1" w:styleId="D274CC3F37C046C6807CCA0D39F90E76">
    <w:name w:val="D274CC3F37C046C6807CCA0D39F90E76"/>
  </w:style>
  <w:style w:type="paragraph" w:customStyle="1" w:styleId="9204C6C570204D68A28555F8A20F0706">
    <w:name w:val="9204C6C570204D68A28555F8A20F0706"/>
  </w:style>
  <w:style w:type="paragraph" w:customStyle="1" w:styleId="BB229093678744EAB8AB441D4DE08A21">
    <w:name w:val="BB229093678744EAB8AB441D4DE08A21"/>
  </w:style>
  <w:style w:type="paragraph" w:customStyle="1" w:styleId="79517B8338CD4DF19113B0FE6CF46EEF">
    <w:name w:val="79517B8338CD4DF19113B0FE6CF46EEF"/>
  </w:style>
  <w:style w:type="paragraph" w:customStyle="1" w:styleId="A9C38521D61342F3946EB0693BFEEA0A">
    <w:name w:val="A9C38521D61342F3946EB0693BFEEA0A"/>
  </w:style>
  <w:style w:type="paragraph" w:customStyle="1" w:styleId="8429FBBEC67A40549D3AD53E92E135C2">
    <w:name w:val="8429FBBEC67A40549D3AD53E92E135C2"/>
  </w:style>
  <w:style w:type="paragraph" w:customStyle="1" w:styleId="A4A69E54C007401C91DB6F84C8CEA95C">
    <w:name w:val="A4A69E54C007401C91DB6F84C8CEA95C"/>
  </w:style>
  <w:style w:type="paragraph" w:customStyle="1" w:styleId="861DD2893C6143BDB7B2E572EC3D5051">
    <w:name w:val="861DD2893C6143BDB7B2E572EC3D5051"/>
  </w:style>
  <w:style w:type="paragraph" w:customStyle="1" w:styleId="6ED35375A3234E05A3DD9DE0908B8E9B">
    <w:name w:val="6ED35375A3234E05A3DD9DE0908B8E9B"/>
  </w:style>
  <w:style w:type="paragraph" w:customStyle="1" w:styleId="3C0F92B1676C43D0B3709B5251A7ADB8">
    <w:name w:val="3C0F92B1676C43D0B3709B5251A7ADB8"/>
  </w:style>
  <w:style w:type="paragraph" w:customStyle="1" w:styleId="4E9C2F7E0BCF48A7B598D82FD0806041">
    <w:name w:val="4E9C2F7E0BCF48A7B598D82FD0806041"/>
  </w:style>
  <w:style w:type="paragraph" w:customStyle="1" w:styleId="19CCBAA025DF4366A9582DB4679FE512">
    <w:name w:val="19CCBAA025DF4366A9582DB4679FE512"/>
  </w:style>
  <w:style w:type="paragraph" w:customStyle="1" w:styleId="18E884CFBDB3433F8DE3BA106A348ECF">
    <w:name w:val="18E884CFBDB3433F8DE3BA106A348ECF"/>
  </w:style>
  <w:style w:type="paragraph" w:customStyle="1" w:styleId="BCF2A6B4E49740A28AD70F361FC8A798">
    <w:name w:val="BCF2A6B4E49740A28AD70F361FC8A798"/>
  </w:style>
  <w:style w:type="paragraph" w:customStyle="1" w:styleId="09BFD4EE62184274BC8A046A308EE956">
    <w:name w:val="09BFD4EE62184274BC8A046A308EE956"/>
  </w:style>
  <w:style w:type="paragraph" w:customStyle="1" w:styleId="88BC858656244427A53D327C538B08D7">
    <w:name w:val="88BC858656244427A53D327C538B08D7"/>
  </w:style>
  <w:style w:type="paragraph" w:customStyle="1" w:styleId="06E4D306F2DD4C6889DBF519D03A2A03">
    <w:name w:val="06E4D306F2DD4C6889DBF519D03A2A03"/>
  </w:style>
  <w:style w:type="paragraph" w:customStyle="1" w:styleId="65EDF4CF96BF4220916CA249E0FF2353">
    <w:name w:val="65EDF4CF96BF4220916CA249E0FF2353"/>
  </w:style>
  <w:style w:type="paragraph" w:customStyle="1" w:styleId="8EC2C0E4C19841E289EDFB869EBBFEFC">
    <w:name w:val="8EC2C0E4C19841E289EDFB869EBBFEFC"/>
  </w:style>
  <w:style w:type="paragraph" w:customStyle="1" w:styleId="46E3575E94FA4F7FB358BB3B8F89B25A">
    <w:name w:val="46E3575E94FA4F7FB358BB3B8F89B25A"/>
  </w:style>
  <w:style w:type="paragraph" w:customStyle="1" w:styleId="D1C025701A8B455A95671692D99330EE">
    <w:name w:val="D1C025701A8B455A95671692D99330EE"/>
  </w:style>
  <w:style w:type="paragraph" w:customStyle="1" w:styleId="39C1E7894342403589684AF2B1730DA8">
    <w:name w:val="39C1E7894342403589684AF2B1730DA8"/>
  </w:style>
  <w:style w:type="paragraph" w:customStyle="1" w:styleId="BFF91FAC435343A4BDEDF741ADCF44E7">
    <w:name w:val="BFF91FAC435343A4BDEDF741ADCF44E7"/>
  </w:style>
  <w:style w:type="paragraph" w:customStyle="1" w:styleId="65E586576BCC455D8952DBC90C022F13">
    <w:name w:val="65E586576BCC455D8952DBC90C022F13"/>
  </w:style>
  <w:style w:type="paragraph" w:customStyle="1" w:styleId="8015BA3299DF49C6AF03D189A4946594">
    <w:name w:val="8015BA3299DF49C6AF03D189A4946594"/>
  </w:style>
  <w:style w:type="paragraph" w:customStyle="1" w:styleId="41769522646B4D77B2FDC21189E44A35">
    <w:name w:val="41769522646B4D77B2FDC21189E44A35"/>
  </w:style>
  <w:style w:type="paragraph" w:customStyle="1" w:styleId="D65C86499E7B473F82E83140858A7AEC">
    <w:name w:val="D65C86499E7B473F82E83140858A7AEC"/>
  </w:style>
  <w:style w:type="paragraph" w:customStyle="1" w:styleId="DF8885566E214BBC910463930D44A3B1">
    <w:name w:val="DF8885566E214BBC910463930D44A3B1"/>
  </w:style>
  <w:style w:type="paragraph" w:customStyle="1" w:styleId="2F18AD59AD9842468A0B5363725AC952">
    <w:name w:val="2F18AD59AD9842468A0B5363725AC952"/>
  </w:style>
  <w:style w:type="paragraph" w:customStyle="1" w:styleId="32D564C953234D3FA5B95F8CD30499C8">
    <w:name w:val="32D564C953234D3FA5B95F8CD30499C8"/>
  </w:style>
  <w:style w:type="paragraph" w:customStyle="1" w:styleId="8D6F4F0AFEB442149086DA8D115A0886">
    <w:name w:val="8D6F4F0AFEB442149086DA8D115A0886"/>
  </w:style>
  <w:style w:type="paragraph" w:customStyle="1" w:styleId="A085C3BFFE5F437CA9B63A2EF397C16D">
    <w:name w:val="A085C3BFFE5F437CA9B63A2EF397C16D"/>
  </w:style>
  <w:style w:type="paragraph" w:customStyle="1" w:styleId="1387AA06383C4E1DA7E3932B42B8710F">
    <w:name w:val="1387AA06383C4E1DA7E3932B42B8710F"/>
  </w:style>
  <w:style w:type="paragraph" w:customStyle="1" w:styleId="8E95CB3A0F2B49F78BCC5875812119E6">
    <w:name w:val="8E95CB3A0F2B49F78BCC5875812119E6"/>
  </w:style>
  <w:style w:type="paragraph" w:customStyle="1" w:styleId="7133354073944AF48BDDEFBEB9FDB494">
    <w:name w:val="7133354073944AF48BDDEFBEB9FDB494"/>
  </w:style>
  <w:style w:type="paragraph" w:customStyle="1" w:styleId="72FBDBBCBCEC469E9F5C8B397C22367A">
    <w:name w:val="72FBDBBCBCEC469E9F5C8B397C22367A"/>
  </w:style>
  <w:style w:type="paragraph" w:customStyle="1" w:styleId="E248EFE97F584FE0890BF4AEC2B1F2F5">
    <w:name w:val="E248EFE97F584FE0890BF4AEC2B1F2F5"/>
  </w:style>
  <w:style w:type="paragraph" w:customStyle="1" w:styleId="6AB370D7A817425B972ADA7DBBDEB49A">
    <w:name w:val="6AB370D7A817425B972ADA7DBBDEB49A"/>
  </w:style>
  <w:style w:type="paragraph" w:customStyle="1" w:styleId="969AC5F5A75F4707A753D21671C68D43">
    <w:name w:val="969AC5F5A75F4707A753D21671C68D43"/>
  </w:style>
  <w:style w:type="paragraph" w:customStyle="1" w:styleId="683AF4140B1F48A1B6C9A14516C0B20E">
    <w:name w:val="683AF4140B1F48A1B6C9A14516C0B20E"/>
  </w:style>
  <w:style w:type="paragraph" w:customStyle="1" w:styleId="5E966D1AA47D408BB039BE7DC6250225">
    <w:name w:val="5E966D1AA47D408BB039BE7DC6250225"/>
  </w:style>
  <w:style w:type="paragraph" w:customStyle="1" w:styleId="47563DA07DE9462F859FCD4D63F7CD5A">
    <w:name w:val="47563DA07DE9462F859FCD4D63F7CD5A"/>
  </w:style>
  <w:style w:type="paragraph" w:customStyle="1" w:styleId="C025C2CC40EA46D4956346747541677F">
    <w:name w:val="C025C2CC40EA46D4956346747541677F"/>
  </w:style>
  <w:style w:type="paragraph" w:customStyle="1" w:styleId="68F7CF0948024C5CAF3027E01125F8CB">
    <w:name w:val="68F7CF0948024C5CAF3027E01125F8CB"/>
  </w:style>
  <w:style w:type="paragraph" w:customStyle="1" w:styleId="B59994B3BB46430FBFA58DD42CAB8AC0">
    <w:name w:val="B59994B3BB46430FBFA58DD42CAB8AC0"/>
  </w:style>
  <w:style w:type="paragraph" w:customStyle="1" w:styleId="5AA0C48FFF164B65B598FC9F4B1A578D">
    <w:name w:val="5AA0C48FFF164B65B598FC9F4B1A578D"/>
  </w:style>
  <w:style w:type="paragraph" w:customStyle="1" w:styleId="9772E6705F934DB4B1EA2471B6638C56">
    <w:name w:val="9772E6705F934DB4B1EA2471B6638C56"/>
  </w:style>
  <w:style w:type="paragraph" w:customStyle="1" w:styleId="84D122E476E2485497D9C17A52B6597B">
    <w:name w:val="84D122E476E2485497D9C17A52B6597B"/>
  </w:style>
  <w:style w:type="paragraph" w:customStyle="1" w:styleId="758B598372AD49B0AD57C5AE90FBE45E">
    <w:name w:val="758B598372AD49B0AD57C5AE90FBE45E"/>
  </w:style>
  <w:style w:type="paragraph" w:customStyle="1" w:styleId="012D0F258E894903851CAE46FF0669CB">
    <w:name w:val="012D0F258E894903851CAE46FF0669CB"/>
  </w:style>
  <w:style w:type="paragraph" w:customStyle="1" w:styleId="23AE63D8D5E9428E988976D18F27D077">
    <w:name w:val="23AE63D8D5E9428E988976D18F27D077"/>
  </w:style>
  <w:style w:type="paragraph" w:customStyle="1" w:styleId="6A936FD5C05647D4A187FFCD9EDF7323">
    <w:name w:val="6A936FD5C05647D4A187FFCD9EDF7323"/>
  </w:style>
  <w:style w:type="paragraph" w:customStyle="1" w:styleId="6C804A17D557451384C1C1FBE3FB4860">
    <w:name w:val="6C804A17D557451384C1C1FBE3FB4860"/>
  </w:style>
  <w:style w:type="paragraph" w:customStyle="1" w:styleId="A85F92A1DB794360A9FE0BA9826A8ECA">
    <w:name w:val="A85F92A1DB794360A9FE0BA9826A8ECA"/>
  </w:style>
  <w:style w:type="paragraph" w:customStyle="1" w:styleId="2AF54420AB3A4D0F9436EE4E6D3B23DF">
    <w:name w:val="2AF54420AB3A4D0F9436EE4E6D3B23DF"/>
  </w:style>
  <w:style w:type="paragraph" w:customStyle="1" w:styleId="E25D97DEB027438E93777227928674DF">
    <w:name w:val="E25D97DEB027438E93777227928674DF"/>
  </w:style>
  <w:style w:type="paragraph" w:customStyle="1" w:styleId="F0A4D7095555489CA3078C905C712283">
    <w:name w:val="F0A4D7095555489CA3078C905C712283"/>
  </w:style>
  <w:style w:type="paragraph" w:customStyle="1" w:styleId="9AF5FB9830E9481EA897376321A9DB16">
    <w:name w:val="9AF5FB9830E9481EA897376321A9DB16"/>
  </w:style>
  <w:style w:type="paragraph" w:customStyle="1" w:styleId="B1C7C6295A5C48B5BCC8CA00C1B6F1E0">
    <w:name w:val="B1C7C6295A5C48B5BCC8CA00C1B6F1E0"/>
  </w:style>
  <w:style w:type="paragraph" w:customStyle="1" w:styleId="B3EC4E15F6F8452A8968336F1004E0D2">
    <w:name w:val="B3EC4E15F6F8452A8968336F1004E0D2"/>
  </w:style>
  <w:style w:type="paragraph" w:customStyle="1" w:styleId="F1A93AA925284496B89DF23C6FF23B2B">
    <w:name w:val="F1A93AA925284496B89DF23C6FF23B2B"/>
  </w:style>
  <w:style w:type="paragraph" w:customStyle="1" w:styleId="688D9EEE9D824A89A08E761BF7C752A5">
    <w:name w:val="688D9EEE9D824A89A08E761BF7C752A5"/>
  </w:style>
  <w:style w:type="paragraph" w:customStyle="1" w:styleId="B170101E6D3540BF887AA1F17690D09D">
    <w:name w:val="B170101E6D3540BF887AA1F17690D09D"/>
  </w:style>
  <w:style w:type="paragraph" w:customStyle="1" w:styleId="EDB5570D289D47C4BE949EAB3CB1C573">
    <w:name w:val="EDB5570D289D47C4BE949EAB3CB1C573"/>
  </w:style>
  <w:style w:type="paragraph" w:customStyle="1" w:styleId="57F6F515A9D54179A5ECC07E3C78F9C1">
    <w:name w:val="57F6F515A9D54179A5ECC07E3C78F9C1"/>
  </w:style>
  <w:style w:type="paragraph" w:customStyle="1" w:styleId="162A95EC6FC24690B805603270CB1D1E">
    <w:name w:val="162A95EC6FC24690B805603270CB1D1E"/>
  </w:style>
  <w:style w:type="paragraph" w:customStyle="1" w:styleId="E4180527DC5D43F0B7AE7416E3BDB05D">
    <w:name w:val="E4180527DC5D43F0B7AE7416E3BDB05D"/>
  </w:style>
  <w:style w:type="paragraph" w:customStyle="1" w:styleId="606AFB5970204DD4AD02463A05A0EEE1">
    <w:name w:val="606AFB5970204DD4AD02463A05A0EEE1"/>
  </w:style>
  <w:style w:type="paragraph" w:customStyle="1" w:styleId="DF1C9BB4C79246BEBE302193835F3DDE">
    <w:name w:val="DF1C9BB4C79246BEBE302193835F3DDE"/>
  </w:style>
  <w:style w:type="paragraph" w:customStyle="1" w:styleId="A788C5B3E4F3434698F5F1AD626D6F56">
    <w:name w:val="A788C5B3E4F3434698F5F1AD626D6F56"/>
  </w:style>
  <w:style w:type="paragraph" w:customStyle="1" w:styleId="402CD04A90664EF2A6DB0D4800545D8C">
    <w:name w:val="402CD04A90664EF2A6DB0D4800545D8C"/>
  </w:style>
  <w:style w:type="paragraph" w:customStyle="1" w:styleId="77ACDC649F6E45489A21D75F5F46CBE9">
    <w:name w:val="77ACDC649F6E45489A21D75F5F46CBE9"/>
  </w:style>
  <w:style w:type="paragraph" w:customStyle="1" w:styleId="E5F4AC9DDAD84F66BCA43D3EC9574B63">
    <w:name w:val="E5F4AC9DDAD84F66BCA43D3EC9574B63"/>
  </w:style>
  <w:style w:type="paragraph" w:customStyle="1" w:styleId="8A314C3B9DEE4D5A8DAC2073E6E4A794">
    <w:name w:val="8A314C3B9DEE4D5A8DAC2073E6E4A794"/>
  </w:style>
  <w:style w:type="paragraph" w:customStyle="1" w:styleId="BD9DF7A723874D1D8DEC62283466B777">
    <w:name w:val="BD9DF7A723874D1D8DEC62283466B777"/>
  </w:style>
  <w:style w:type="paragraph" w:customStyle="1" w:styleId="A969E2A8C4AB471288A1F182D2B76F75">
    <w:name w:val="A969E2A8C4AB471288A1F182D2B76F75"/>
  </w:style>
  <w:style w:type="paragraph" w:customStyle="1" w:styleId="41DE574EC57D4343826005A3E4509D76">
    <w:name w:val="41DE574EC57D4343826005A3E4509D76"/>
  </w:style>
  <w:style w:type="paragraph" w:customStyle="1" w:styleId="7AAE8EFF25424A25B8D60018677D5B49">
    <w:name w:val="7AAE8EFF25424A25B8D60018677D5B49"/>
  </w:style>
  <w:style w:type="paragraph" w:customStyle="1" w:styleId="435DB646D34D42C58899F047A2782F3A">
    <w:name w:val="435DB646D34D42C58899F047A2782F3A"/>
  </w:style>
  <w:style w:type="paragraph" w:customStyle="1" w:styleId="900F1FC21FF84A4AAB6D9F00E00F5929">
    <w:name w:val="900F1FC21FF84A4AAB6D9F00E00F5929"/>
  </w:style>
  <w:style w:type="paragraph" w:customStyle="1" w:styleId="1D22A446136A4EAF8322FE796384B64A">
    <w:name w:val="1D22A446136A4EAF8322FE796384B64A"/>
  </w:style>
  <w:style w:type="paragraph" w:customStyle="1" w:styleId="BDE05F8F961A41D08EBA1996885F732C">
    <w:name w:val="BDE05F8F961A41D08EBA1996885F732C"/>
  </w:style>
  <w:style w:type="paragraph" w:customStyle="1" w:styleId="A08B9E657FA44B59B48761D5EE505C67">
    <w:name w:val="A08B9E657FA44B59B48761D5EE505C67"/>
  </w:style>
  <w:style w:type="paragraph" w:customStyle="1" w:styleId="B165410345F84A9981A4C7876286CE02">
    <w:name w:val="B165410345F84A9981A4C7876286CE02"/>
  </w:style>
  <w:style w:type="paragraph" w:customStyle="1" w:styleId="8E3DEF02A6654EBC80EC7F226305EEF6">
    <w:name w:val="8E3DEF02A6654EBC80EC7F226305EEF6"/>
  </w:style>
  <w:style w:type="paragraph" w:customStyle="1" w:styleId="C52327076F3545D29FFD68EE09116588">
    <w:name w:val="C52327076F3545D29FFD68EE09116588"/>
  </w:style>
  <w:style w:type="paragraph" w:customStyle="1" w:styleId="B37468BBF4A745F9AC7B40F6E937D74B">
    <w:name w:val="B37468BBF4A745F9AC7B40F6E937D74B"/>
  </w:style>
  <w:style w:type="paragraph" w:customStyle="1" w:styleId="9824B082ADAC482780D5CE67D5B5E85E">
    <w:name w:val="9824B082ADAC482780D5CE67D5B5E85E"/>
  </w:style>
  <w:style w:type="paragraph" w:customStyle="1" w:styleId="4D66F2C56A4D4EB2AEECA38D7DD28618">
    <w:name w:val="4D66F2C56A4D4EB2AEECA38D7DD28618"/>
  </w:style>
  <w:style w:type="paragraph" w:customStyle="1" w:styleId="991ECB739C1847E7B129F654459755FE">
    <w:name w:val="991ECB739C1847E7B129F654459755FE"/>
  </w:style>
  <w:style w:type="paragraph" w:customStyle="1" w:styleId="CCE0953757794C77AC17BD40831C190E">
    <w:name w:val="CCE0953757794C77AC17BD40831C190E"/>
  </w:style>
  <w:style w:type="paragraph" w:customStyle="1" w:styleId="62179AF0AF9146B993AAC633D34B042A">
    <w:name w:val="62179AF0AF9146B993AAC633D34B042A"/>
  </w:style>
  <w:style w:type="paragraph" w:customStyle="1" w:styleId="70C3C41BD74B40A3A7DBC6D621C21A4D">
    <w:name w:val="70C3C41BD74B40A3A7DBC6D621C21A4D"/>
  </w:style>
  <w:style w:type="paragraph" w:customStyle="1" w:styleId="8A189B2C934049CFBAC014069342F341">
    <w:name w:val="8A189B2C934049CFBAC014069342F341"/>
  </w:style>
  <w:style w:type="paragraph" w:customStyle="1" w:styleId="19EDA67AC30C4F9D8ECC86EED3FFE59A">
    <w:name w:val="19EDA67AC30C4F9D8ECC86EED3FFE59A"/>
  </w:style>
  <w:style w:type="paragraph" w:customStyle="1" w:styleId="DBCA658C093B4E1797661C3ACEC5A44E">
    <w:name w:val="DBCA658C093B4E1797661C3ACEC5A44E"/>
  </w:style>
  <w:style w:type="paragraph" w:customStyle="1" w:styleId="81F7FAF0CA184E328BB511F45D8A00D9">
    <w:name w:val="81F7FAF0CA184E328BB511F45D8A00D9"/>
  </w:style>
  <w:style w:type="paragraph" w:customStyle="1" w:styleId="98703246CFC74476A33D56A588D45A1F">
    <w:name w:val="98703246CFC74476A33D56A588D45A1F"/>
  </w:style>
  <w:style w:type="paragraph" w:customStyle="1" w:styleId="E62B70544BD247DA85ACBF84F7E3B585">
    <w:name w:val="E62B70544BD247DA85ACBF84F7E3B585"/>
  </w:style>
  <w:style w:type="paragraph" w:customStyle="1" w:styleId="C307B4BCF36D460787264FD5B3536CB2">
    <w:name w:val="C307B4BCF36D460787264FD5B3536CB2"/>
  </w:style>
  <w:style w:type="paragraph" w:customStyle="1" w:styleId="690BD22E0AC74B3F8D804A52A10FBEB6">
    <w:name w:val="690BD22E0AC74B3F8D804A52A10FBEB6"/>
  </w:style>
  <w:style w:type="paragraph" w:customStyle="1" w:styleId="C5B54B693CD049D59EB2611DD8159F62">
    <w:name w:val="C5B54B693CD049D59EB2611DD8159F62"/>
  </w:style>
  <w:style w:type="paragraph" w:customStyle="1" w:styleId="DB39CC9A7DFD4526B9D5ED3AAAB36CD5">
    <w:name w:val="DB39CC9A7DFD4526B9D5ED3AAAB36CD5"/>
  </w:style>
  <w:style w:type="paragraph" w:customStyle="1" w:styleId="A724ED3BADA7420DA7816D3FAF3FCA9F">
    <w:name w:val="A724ED3BADA7420DA7816D3FAF3FCA9F"/>
  </w:style>
  <w:style w:type="paragraph" w:customStyle="1" w:styleId="F6CF4C5FBE424502BDA30E50B281930B">
    <w:name w:val="F6CF4C5FBE424502BDA30E50B281930B"/>
  </w:style>
  <w:style w:type="paragraph" w:customStyle="1" w:styleId="BB1873D97C2C4ADA8D74804BA6B48B4C">
    <w:name w:val="BB1873D97C2C4ADA8D74804BA6B48B4C"/>
  </w:style>
  <w:style w:type="paragraph" w:customStyle="1" w:styleId="0FE3045BDEE44B4C866303DE017C2728">
    <w:name w:val="0FE3045BDEE44B4C866303DE017C2728"/>
  </w:style>
  <w:style w:type="paragraph" w:customStyle="1" w:styleId="60D6B900C734440B8F8D623724B68AC9">
    <w:name w:val="60D6B900C734440B8F8D623724B68AC9"/>
  </w:style>
  <w:style w:type="paragraph" w:customStyle="1" w:styleId="E8DBEAF2A2FC48EBBE0E51FAD2CC1360">
    <w:name w:val="E8DBEAF2A2FC48EBBE0E51FAD2CC1360"/>
  </w:style>
  <w:style w:type="paragraph" w:customStyle="1" w:styleId="2E218FD36894417A85125780379C904F">
    <w:name w:val="2E218FD36894417A85125780379C904F"/>
  </w:style>
  <w:style w:type="paragraph" w:customStyle="1" w:styleId="4C97DAC39C5E4747843104F7A5DDC017">
    <w:name w:val="4C97DAC39C5E4747843104F7A5DDC017"/>
  </w:style>
  <w:style w:type="paragraph" w:customStyle="1" w:styleId="68F606CA5DC141CD8F39B8DF0965CDE6">
    <w:name w:val="68F606CA5DC141CD8F39B8DF0965CDE6"/>
  </w:style>
  <w:style w:type="paragraph" w:customStyle="1" w:styleId="0402F6B72893449B9797951A9BE0B2BD">
    <w:name w:val="0402F6B72893449B9797951A9BE0B2BD"/>
  </w:style>
  <w:style w:type="paragraph" w:customStyle="1" w:styleId="477719695D4E45A1BC8CCD9F03CDC64B">
    <w:name w:val="477719695D4E45A1BC8CCD9F03CDC64B"/>
  </w:style>
  <w:style w:type="paragraph" w:customStyle="1" w:styleId="EB81277E70B6417480C9F504E1FBB8D3">
    <w:name w:val="EB81277E70B6417480C9F504E1FBB8D3"/>
  </w:style>
  <w:style w:type="paragraph" w:customStyle="1" w:styleId="FBFC94DE42B24BD58B88F5C0499D15A5">
    <w:name w:val="FBFC94DE42B24BD58B88F5C0499D15A5"/>
  </w:style>
  <w:style w:type="paragraph" w:customStyle="1" w:styleId="DE99108B5079401FA105DF84A5DD2418">
    <w:name w:val="DE99108B5079401FA105DF84A5DD2418"/>
  </w:style>
  <w:style w:type="paragraph" w:customStyle="1" w:styleId="546D9175337D4AE985B026CF52EBB019">
    <w:name w:val="546D9175337D4AE985B026CF52EBB019"/>
  </w:style>
  <w:style w:type="paragraph" w:customStyle="1" w:styleId="35F413E2FCC84AFE8102806CDFFEAD0E">
    <w:name w:val="35F413E2FCC84AFE8102806CDFFEAD0E"/>
  </w:style>
  <w:style w:type="paragraph" w:customStyle="1" w:styleId="69CDACEEE38547188D19EFDE90AA4233">
    <w:name w:val="69CDACEEE38547188D19EFDE90AA4233"/>
  </w:style>
  <w:style w:type="paragraph" w:customStyle="1" w:styleId="96B0AEDA36EB4952AA9D34D0BB83E0B9">
    <w:name w:val="96B0AEDA36EB4952AA9D34D0BB83E0B9"/>
  </w:style>
  <w:style w:type="paragraph" w:customStyle="1" w:styleId="1DB2C1D503FF4AFE869AAD6C862E4B04">
    <w:name w:val="1DB2C1D503FF4AFE869AAD6C862E4B04"/>
  </w:style>
  <w:style w:type="paragraph" w:customStyle="1" w:styleId="4F0720FBD98344508FB0C2164541AB82">
    <w:name w:val="4F0720FBD98344508FB0C2164541AB82"/>
  </w:style>
  <w:style w:type="paragraph" w:customStyle="1" w:styleId="9BE880701FC1466C9DB2C59CACB9C9D3">
    <w:name w:val="9BE880701FC1466C9DB2C59CACB9C9D3"/>
  </w:style>
  <w:style w:type="paragraph" w:customStyle="1" w:styleId="C9497A9A545F4E1CB3E53B545B32EC79">
    <w:name w:val="C9497A9A545F4E1CB3E53B545B32EC79"/>
  </w:style>
  <w:style w:type="paragraph" w:customStyle="1" w:styleId="8EFBEFC25B8B435EBAFB9AA8A05341FE">
    <w:name w:val="8EFBEFC25B8B435EBAFB9AA8A05341FE"/>
  </w:style>
  <w:style w:type="paragraph" w:customStyle="1" w:styleId="0B2D5C457ED340A18B2B9411613818B1">
    <w:name w:val="0B2D5C457ED340A18B2B9411613818B1"/>
  </w:style>
  <w:style w:type="paragraph" w:customStyle="1" w:styleId="43243D3307364A14BEE7CEC74C7F7119">
    <w:name w:val="43243D3307364A14BEE7CEC74C7F7119"/>
  </w:style>
  <w:style w:type="paragraph" w:customStyle="1" w:styleId="FD35E44F6D6B4AF488283C4F69586A85">
    <w:name w:val="FD35E44F6D6B4AF488283C4F69586A85"/>
  </w:style>
  <w:style w:type="paragraph" w:customStyle="1" w:styleId="7D43A752734645BCA3CD4B213022F7D8">
    <w:name w:val="7D43A752734645BCA3CD4B213022F7D8"/>
  </w:style>
  <w:style w:type="paragraph" w:customStyle="1" w:styleId="9F06116F14274BFAAAE1AE17C039108F">
    <w:name w:val="9F06116F14274BFAAAE1AE17C039108F"/>
  </w:style>
  <w:style w:type="paragraph" w:customStyle="1" w:styleId="9595A9AB04E0430DA760715EFB6272BC">
    <w:name w:val="9595A9AB04E0430DA760715EFB6272BC"/>
  </w:style>
  <w:style w:type="paragraph" w:customStyle="1" w:styleId="7802B70375994355A06018B7DABDA3ED">
    <w:name w:val="7802B70375994355A06018B7DABDA3ED"/>
  </w:style>
  <w:style w:type="paragraph" w:customStyle="1" w:styleId="307AF0B0E6764D558C077C7A63559111">
    <w:name w:val="307AF0B0E6764D558C077C7A63559111"/>
  </w:style>
  <w:style w:type="paragraph" w:customStyle="1" w:styleId="318AF52EFCC04B55ADE25CDF95698E8B">
    <w:name w:val="318AF52EFCC04B55ADE25CDF95698E8B"/>
  </w:style>
  <w:style w:type="paragraph" w:customStyle="1" w:styleId="7D3D224980324BC69B56290CA106DCF0">
    <w:name w:val="7D3D224980324BC69B56290CA106DCF0"/>
  </w:style>
  <w:style w:type="paragraph" w:customStyle="1" w:styleId="15727FD3936949D792950BE2E1F4053E">
    <w:name w:val="15727FD3936949D792950BE2E1F4053E"/>
  </w:style>
  <w:style w:type="paragraph" w:customStyle="1" w:styleId="8AEAAC97E52D4651B5AC8963C73EF90F">
    <w:name w:val="8AEAAC97E52D4651B5AC8963C73EF90F"/>
  </w:style>
  <w:style w:type="paragraph" w:customStyle="1" w:styleId="B8BC5BC7DDFB4E4991AC2BEFB7B29E62">
    <w:name w:val="B8BC5BC7DDFB4E4991AC2BEFB7B29E62"/>
  </w:style>
  <w:style w:type="paragraph" w:customStyle="1" w:styleId="DA787CB15659475AA517F14936EF54FF">
    <w:name w:val="DA787CB15659475AA517F14936EF54FF"/>
  </w:style>
  <w:style w:type="paragraph" w:customStyle="1" w:styleId="16D6FA46E546445CBF041991FF2F4F6A">
    <w:name w:val="16D6FA46E546445CBF041991FF2F4F6A"/>
  </w:style>
  <w:style w:type="paragraph" w:customStyle="1" w:styleId="D3139C544F1049E0858E389B71D44E59">
    <w:name w:val="D3139C544F1049E0858E389B71D44E59"/>
  </w:style>
  <w:style w:type="paragraph" w:customStyle="1" w:styleId="DFBC3BF48DFC4A2695191210492B955A">
    <w:name w:val="DFBC3BF48DFC4A2695191210492B955A"/>
  </w:style>
  <w:style w:type="paragraph" w:customStyle="1" w:styleId="2D6516800CF94275B8A86B0966731F39">
    <w:name w:val="2D6516800CF94275B8A86B0966731F39"/>
  </w:style>
  <w:style w:type="paragraph" w:customStyle="1" w:styleId="B05A6992515A41B7BB397504AE301763">
    <w:name w:val="B05A6992515A41B7BB397504AE301763"/>
    <w:rsid w:val="00870E2B"/>
  </w:style>
  <w:style w:type="paragraph" w:customStyle="1" w:styleId="2A24F7BF979944DAB0C43911E0A259F9">
    <w:name w:val="2A24F7BF979944DAB0C43911E0A259F9"/>
    <w:rsid w:val="00870E2B"/>
  </w:style>
  <w:style w:type="paragraph" w:customStyle="1" w:styleId="9A73049886A743CE8CDC70709EE2E95D">
    <w:name w:val="9A73049886A743CE8CDC70709EE2E95D"/>
    <w:rsid w:val="00870E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7f9b5e87859ce6d7eedbdc6e4e4205c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a5e0075ee7624d6a846e01eb6183742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2B731-8FA9-4B63-AFAA-3A0B4B7E0D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3A1D0E4-03F4-4455-B584-C699F9390B76}">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1210A73A-12AE-40FB-9643-5C7791D7D3C1}">
  <ds:schemaRefs>
    <ds:schemaRef ds:uri="http://schemas.microsoft.com/sharepoint/v3/contenttype/forms"/>
  </ds:schemaRefs>
</ds:datastoreItem>
</file>

<file path=customXml/itemProps4.xml><?xml version="1.0" encoding="utf-8"?>
<ds:datastoreItem xmlns:ds="http://schemas.openxmlformats.org/officeDocument/2006/customXml" ds:itemID="{3818F95E-BE3F-435F-8BB7-F8F3E3C41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Home business plan.dotx</Template>
  <TotalTime>0</TotalTime>
  <Pages>1</Pages>
  <Words>1636</Words>
  <Characters>9330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Hospitality platform</vt:lpstr>
    </vt:vector>
  </TitlesOfParts>
  <Company/>
  <LinksUpToDate>false</LinksUpToDate>
  <CharactersWithSpaces>10945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Hospitality platform</dc:title>
  <dc:subject>Technical IT Specifications</dc:subject>
  <dc:creator/>
  <cp:keywords/>
  <dc:description/>
  <cp:lastModifiedBy/>
  <cp:revision>1</cp:revision>
  <dcterms:created xsi:type="dcterms:W3CDTF">2021-03-29T15:25:00Z</dcterms:created>
  <dcterms:modified xsi:type="dcterms:W3CDTF">2021-03-31T22:09:00Z</dcterms:modified>
  <cp:contentStatus>Architecture and components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